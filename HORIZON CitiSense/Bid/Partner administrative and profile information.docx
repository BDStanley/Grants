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B79D7" w14:textId="18AA2C0E" w:rsidR="00C52077" w:rsidRPr="00C52077" w:rsidRDefault="00C52077" w:rsidP="00C52077">
      <w:pPr>
        <w:jc w:val="center"/>
        <w:rPr>
          <w:b/>
          <w:lang w:val="en-US"/>
        </w:rPr>
      </w:pPr>
      <w:r w:rsidRPr="00C52077"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E56197" wp14:editId="4D6E39B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3" name="Text Box 1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3F4519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 w:rsidRPr="00C52077">
        <w:rPr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DD8E1C" wp14:editId="38AE4ED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2" name="Text Box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69961" id="Text Box 12" o:spid="_x0000_s1026" type="#_x0000_t202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 w:rsidRPr="00C52077"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A1A11E" wp14:editId="4028C6B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1" name="Text Box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BB6E0" id="Text Box 11" o:spid="_x0000_s1026" type="#_x0000_t202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 w:rsidRPr="00C52077">
        <w:rPr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AEB750" wp14:editId="5FECA62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0" name="Text Box 1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8CA31" id="Text Box 10" o:spid="_x0000_s1026" type="#_x0000_t202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bookmarkStart w:id="0" w:name="bookmark=id.gjdgxs"/>
      <w:bookmarkStart w:id="1" w:name="_heading=h.30j0zll"/>
      <w:bookmarkStart w:id="2" w:name="_heading=h.1fob9te"/>
      <w:bookmarkEnd w:id="0"/>
      <w:bookmarkEnd w:id="1"/>
      <w:bookmarkEnd w:id="2"/>
      <w:r w:rsidRPr="00C52077">
        <w:rPr>
          <w:b/>
          <w:lang w:val="en-US"/>
        </w:rPr>
        <w:t>Horizon Europe Proposal</w:t>
      </w:r>
    </w:p>
    <w:p w14:paraId="5D3DF7A8" w14:textId="77777777" w:rsidR="00C52077" w:rsidRPr="00C52077" w:rsidRDefault="00C52077" w:rsidP="00C52077">
      <w:pPr>
        <w:jc w:val="center"/>
        <w:rPr>
          <w:b/>
          <w:lang w:val="en-US"/>
        </w:rPr>
      </w:pPr>
      <w:r w:rsidRPr="00C52077">
        <w:rPr>
          <w:b/>
          <w:lang w:val="en-US"/>
        </w:rPr>
        <w:t>Partner Administrative &amp; Profile Information</w:t>
      </w:r>
    </w:p>
    <w:p w14:paraId="2D52DDF8" w14:textId="77777777" w:rsidR="00C52077" w:rsidRPr="00C52077" w:rsidRDefault="00C52077" w:rsidP="00C52077">
      <w:pPr>
        <w:rPr>
          <w:lang w:val="en-US"/>
        </w:rPr>
      </w:pPr>
    </w:p>
    <w:p w14:paraId="5F1A492F" w14:textId="77777777" w:rsidR="00C52077" w:rsidRPr="00C52077" w:rsidRDefault="00C52077" w:rsidP="00C52077">
      <w:pPr>
        <w:numPr>
          <w:ilvl w:val="0"/>
          <w:numId w:val="1"/>
        </w:numPr>
        <w:tabs>
          <w:tab w:val="left" w:pos="0"/>
        </w:tabs>
        <w:ind w:left="0" w:firstLine="0"/>
        <w:rPr>
          <w:b/>
        </w:rPr>
      </w:pPr>
      <w:r w:rsidRPr="00C52077">
        <w:rPr>
          <w:b/>
        </w:rPr>
        <w:t xml:space="preserve">Initial Administrative Information </w:t>
      </w: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4320"/>
        <w:gridCol w:w="3240"/>
        <w:gridCol w:w="450"/>
      </w:tblGrid>
      <w:tr w:rsidR="00C52077" w:rsidRPr="00C52077" w14:paraId="0EB360B0" w14:textId="77777777" w:rsidTr="00C52077">
        <w:tc>
          <w:tcPr>
            <w:tcW w:w="15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684F7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LOGO </w:t>
            </w:r>
            <w:bookmarkStart w:id="3" w:name="_heading=h.3znysh7"/>
            <w:bookmarkEnd w:id="3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7B8FD" w14:textId="77777777" w:rsidR="00C52077" w:rsidRPr="00C52077" w:rsidRDefault="00C52077" w:rsidP="00C52077">
            <w:pPr>
              <w:rPr>
                <w:b/>
                <w:lang w:val="en-US"/>
              </w:rPr>
            </w:pPr>
            <w:proofErr w:type="spellStart"/>
            <w:r w:rsidRPr="00C52077">
              <w:rPr>
                <w:b/>
                <w:lang w:val="en-US"/>
              </w:rPr>
              <w:t>Organisation’s</w:t>
            </w:r>
            <w:proofErr w:type="spellEnd"/>
            <w:r w:rsidRPr="00C52077">
              <w:rPr>
                <w:b/>
                <w:lang w:val="en-US"/>
              </w:rPr>
              <w:t xml:space="preserve"> Official Legal Name: </w:t>
            </w:r>
          </w:p>
          <w:p w14:paraId="35E0CA21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>(</w:t>
            </w:r>
            <w:proofErr w:type="gramStart"/>
            <w:r w:rsidRPr="00C52077">
              <w:rPr>
                <w:i/>
                <w:lang w:val="en-US"/>
              </w:rPr>
              <w:t>as</w:t>
            </w:r>
            <w:proofErr w:type="gramEnd"/>
            <w:r w:rsidRPr="00C52077">
              <w:rPr>
                <w:i/>
                <w:lang w:val="en-US"/>
              </w:rPr>
              <w:t xml:space="preserve"> registered in the EC portal)</w:t>
            </w:r>
          </w:p>
        </w:tc>
        <w:tc>
          <w:tcPr>
            <w:tcW w:w="3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73686" w14:textId="329A819E" w:rsidR="00C52077" w:rsidRPr="00C52077" w:rsidRDefault="00C52077" w:rsidP="00C52077">
            <w:pPr>
              <w:rPr>
                <w:lang w:val="en-US"/>
              </w:rPr>
            </w:pPr>
          </w:p>
        </w:tc>
      </w:tr>
      <w:tr w:rsidR="00C52077" w:rsidRPr="00C52077" w14:paraId="0407636C" w14:textId="77777777" w:rsidTr="00C52077"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9107A6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F1843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Short Name / Acronym (up to 5 characters)</w:t>
            </w:r>
          </w:p>
        </w:tc>
        <w:tc>
          <w:tcPr>
            <w:tcW w:w="3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9B94" w14:textId="7741F324" w:rsidR="00C52077" w:rsidRPr="00C52077" w:rsidRDefault="00C52077" w:rsidP="00C52077">
            <w:pPr>
              <w:rPr>
                <w:lang w:val="en-US"/>
              </w:rPr>
            </w:pPr>
          </w:p>
        </w:tc>
      </w:tr>
      <w:tr w:rsidR="00C52077" w:rsidRPr="00C52077" w14:paraId="747A3C56" w14:textId="77777777" w:rsidTr="00C52077"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DD3DE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5B6E1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City, Country:</w:t>
            </w:r>
          </w:p>
        </w:tc>
        <w:tc>
          <w:tcPr>
            <w:tcW w:w="3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5974C" w14:textId="3819A649" w:rsidR="00C52077" w:rsidRPr="00C52077" w:rsidRDefault="00C52077" w:rsidP="00C52077">
            <w:pPr>
              <w:rPr>
                <w:lang w:val="en-US"/>
              </w:rPr>
            </w:pPr>
          </w:p>
        </w:tc>
      </w:tr>
      <w:tr w:rsidR="00C52077" w:rsidRPr="00C52077" w14:paraId="438A8DA1" w14:textId="77777777" w:rsidTr="00C52077"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9A7A8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1879C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Website:</w:t>
            </w:r>
          </w:p>
        </w:tc>
        <w:tc>
          <w:tcPr>
            <w:tcW w:w="3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52A0" w14:textId="4B0D2240" w:rsidR="00C52077" w:rsidRPr="00C52077" w:rsidRDefault="00C52077" w:rsidP="00C52077">
            <w:pPr>
              <w:rPr>
                <w:lang w:val="en-US"/>
              </w:rPr>
            </w:pPr>
          </w:p>
        </w:tc>
      </w:tr>
      <w:tr w:rsidR="00C52077" w:rsidRPr="00C52077" w14:paraId="4776400F" w14:textId="77777777" w:rsidTr="00C52077"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83A99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CC2A4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Profit or Non-profit </w:t>
            </w:r>
            <w:proofErr w:type="spellStart"/>
            <w:r w:rsidRPr="00C52077">
              <w:rPr>
                <w:b/>
                <w:lang w:val="en-US"/>
              </w:rPr>
              <w:t>Organisation</w:t>
            </w:r>
            <w:proofErr w:type="spellEnd"/>
            <w:r w:rsidRPr="00C52077">
              <w:rPr>
                <w:b/>
                <w:lang w:val="en-US"/>
              </w:rPr>
              <w:t>?</w:t>
            </w:r>
          </w:p>
        </w:tc>
        <w:tc>
          <w:tcPr>
            <w:tcW w:w="3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3FD38" w14:textId="35A191D4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goog_rdk_0"/>
                <w:id w:val="-365139275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  <w:r w:rsidRPr="00C52077">
              <w:rPr>
                <w:lang w:val="en-US"/>
              </w:rPr>
              <w:t xml:space="preserve"> Profit       </w:t>
            </w:r>
            <w:sdt>
              <w:sdtPr>
                <w:rPr>
                  <w:lang w:val="en-US"/>
                </w:rPr>
                <w:tag w:val="goog_rdk_0"/>
                <w:id w:val="1970853657"/>
              </w:sdtPr>
              <w:sdtContent>
                <w:sdt>
                  <w:sdtPr>
                    <w:rPr>
                      <w:lang w:val="en-US"/>
                    </w:rPr>
                    <w:tag w:val="goog_rdk_0"/>
                    <w:id w:val="1061674625"/>
                  </w:sdtPr>
                  <w:sdtContent>
                    <w:r w:rsidRPr="00C52077">
                      <w:rPr>
                        <w:rFonts w:ascii="Segoe UI Symbol" w:hAnsi="Segoe UI Symbol" w:cs="Segoe UI Symbol"/>
                        <w:lang w:val="en-US"/>
                      </w:rPr>
                      <w:t>☐</w:t>
                    </w:r>
                  </w:sdtContent>
                </w:sdt>
              </w:sdtContent>
            </w:sdt>
            <w:r w:rsidRPr="00C52077">
              <w:rPr>
                <w:lang w:val="en-US"/>
              </w:rPr>
              <w:t xml:space="preserve"> Non-profit</w:t>
            </w:r>
          </w:p>
        </w:tc>
      </w:tr>
      <w:tr w:rsidR="00C52077" w:rsidRPr="00C52077" w14:paraId="02D1D3C8" w14:textId="77777777" w:rsidTr="00C52077">
        <w:trPr>
          <w:trHeight w:val="287"/>
        </w:trPr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45CE3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C3759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Partner Identification Number (PIC):</w:t>
            </w:r>
          </w:p>
        </w:tc>
        <w:tc>
          <w:tcPr>
            <w:tcW w:w="3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424BA" w14:textId="0AABE06B" w:rsidR="00C52077" w:rsidRPr="00C52077" w:rsidRDefault="00C52077" w:rsidP="00C52077">
            <w:pPr>
              <w:rPr>
                <w:lang w:val="en-US"/>
              </w:rPr>
            </w:pPr>
          </w:p>
        </w:tc>
      </w:tr>
      <w:tr w:rsidR="00C52077" w:rsidRPr="00C52077" w14:paraId="1B336EB2" w14:textId="77777777" w:rsidTr="00C52077">
        <w:trPr>
          <w:trHeight w:val="253"/>
        </w:trPr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65BD3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D8206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Type of </w:t>
            </w:r>
            <w:proofErr w:type="spellStart"/>
            <w:r w:rsidRPr="00C52077">
              <w:rPr>
                <w:b/>
                <w:lang w:val="en-US"/>
              </w:rPr>
              <w:t>organisation</w:t>
            </w:r>
            <w:proofErr w:type="spellEnd"/>
            <w:r w:rsidRPr="00C52077">
              <w:rPr>
                <w:b/>
                <w:lang w:val="en-US"/>
              </w:rPr>
              <w:t>*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1FEE4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Academic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C3B15" w14:textId="20CDB3B7" w:rsidR="00C52077" w:rsidRPr="00C52077" w:rsidRDefault="00C52077" w:rsidP="00C52077">
            <w:pPr>
              <w:rPr>
                <w:b/>
                <w:bCs/>
                <w:lang w:val="en-US"/>
              </w:rPr>
            </w:pPr>
            <w:sdt>
              <w:sdtPr>
                <w:rPr>
                  <w:lang w:val="en-US"/>
                </w:rPr>
                <w:tag w:val="goog_rdk_1"/>
                <w:id w:val="-1576583284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37DC22D2" w14:textId="77777777" w:rsidTr="00C52077">
        <w:trPr>
          <w:trHeight w:val="403"/>
        </w:trPr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A62E1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01EC4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9148D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Industrial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64CC6" w14:textId="77777777" w:rsidR="00C52077" w:rsidRPr="00C52077" w:rsidRDefault="00C52077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1"/>
                <w:id w:val="497537876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2B718D13" w14:textId="77777777" w:rsidTr="00C52077">
        <w:trPr>
          <w:trHeight w:val="327"/>
        </w:trPr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0926E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E4C05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672F4A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Research and Technology </w:t>
            </w:r>
            <w:proofErr w:type="spellStart"/>
            <w:r w:rsidRPr="00C52077">
              <w:rPr>
                <w:lang w:val="en-US"/>
              </w:rPr>
              <w:t>Organisation</w:t>
            </w:r>
            <w:proofErr w:type="spellEnd"/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DEAB2" w14:textId="77777777" w:rsidR="00C52077" w:rsidRPr="00C52077" w:rsidRDefault="00C52077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"/>
                <w:id w:val="-888879949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3EC201B9" w14:textId="77777777" w:rsidTr="00C52077">
        <w:trPr>
          <w:trHeight w:val="327"/>
        </w:trPr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3DE6A6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6327D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BCA7D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Public </w:t>
            </w:r>
            <w:proofErr w:type="spellStart"/>
            <w:r w:rsidRPr="00C52077">
              <w:rPr>
                <w:lang w:val="en-US"/>
              </w:rPr>
              <w:t>Organisation</w:t>
            </w:r>
            <w:proofErr w:type="spellEnd"/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3F886" w14:textId="77777777" w:rsidR="00C52077" w:rsidRPr="00C52077" w:rsidRDefault="00C52077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3"/>
                <w:id w:val="-116993583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0D9AF033" w14:textId="77777777" w:rsidTr="00C52077">
        <w:trPr>
          <w:trHeight w:val="327"/>
        </w:trPr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8F644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9C634C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A373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Small or Medium Size enterprise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54CAA" w14:textId="77777777" w:rsidR="00C52077" w:rsidRPr="00C52077" w:rsidRDefault="00C52077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4"/>
                <w:id w:val="-1349095059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21C3BF6D" w14:textId="77777777" w:rsidTr="00C52077"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D9139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8F021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3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038E7" w14:textId="464D9238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Other, please specify: </w:t>
            </w:r>
          </w:p>
        </w:tc>
      </w:tr>
    </w:tbl>
    <w:p w14:paraId="6D937357" w14:textId="77777777" w:rsidR="00C52077" w:rsidRPr="00C52077" w:rsidRDefault="00C52077" w:rsidP="00C52077">
      <w:pPr>
        <w:rPr>
          <w:lang w:val="en-US"/>
        </w:rPr>
      </w:pPr>
      <w:r w:rsidRPr="00C52077">
        <w:rPr>
          <w:lang w:val="en-US"/>
        </w:rPr>
        <w:t xml:space="preserve">* If your </w:t>
      </w:r>
      <w:proofErr w:type="spellStart"/>
      <w:r w:rsidRPr="00C52077">
        <w:rPr>
          <w:lang w:val="en-US"/>
        </w:rPr>
        <w:t>organisation</w:t>
      </w:r>
      <w:proofErr w:type="spellEnd"/>
      <w:r w:rsidRPr="00C52077">
        <w:rPr>
          <w:lang w:val="en-US"/>
        </w:rPr>
        <w:t xml:space="preserve"> is an SME, please make sure that it is listed as such at EC’s portal</w:t>
      </w:r>
    </w:p>
    <w:p w14:paraId="4CBCBA07" w14:textId="77777777" w:rsidR="00C52077" w:rsidRPr="00C52077" w:rsidRDefault="00C52077" w:rsidP="00C52077">
      <w:pPr>
        <w:rPr>
          <w:lang w:val="en-US"/>
        </w:rPr>
      </w:pPr>
    </w:p>
    <w:p w14:paraId="7F398E42" w14:textId="77777777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>Average Person Month Rate</w:t>
      </w:r>
    </w:p>
    <w:tbl>
      <w:tblPr>
        <w:tblpPr w:leftFromText="180" w:rightFromText="180" w:vertAnchor="text" w:tblpX="-10" w:tblpY="135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44"/>
        <w:gridCol w:w="6691"/>
      </w:tblGrid>
      <w:tr w:rsidR="00C52077" w:rsidRPr="00C52077" w14:paraId="4C306077" w14:textId="77777777" w:rsidTr="00693A72">
        <w:trPr>
          <w:trHeight w:val="419"/>
        </w:trPr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5E137382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Euros per person-month</w:t>
            </w:r>
          </w:p>
        </w:tc>
        <w:tc>
          <w:tcPr>
            <w:tcW w:w="6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3340B" w14:textId="3768A5F8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€ </w:t>
            </w:r>
          </w:p>
        </w:tc>
      </w:tr>
    </w:tbl>
    <w:p w14:paraId="76F1803B" w14:textId="77777777" w:rsidR="00C52077" w:rsidRPr="00C52077" w:rsidRDefault="00C52077" w:rsidP="00C52077">
      <w:pPr>
        <w:rPr>
          <w:lang w:val="en-US"/>
        </w:rPr>
      </w:pPr>
    </w:p>
    <w:p w14:paraId="29D150D2" w14:textId="77777777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>Contact Persons</w:t>
      </w:r>
    </w:p>
    <w:tbl>
      <w:tblPr>
        <w:tblpPr w:leftFromText="180" w:rightFromText="180" w:vertAnchor="text" w:tblpY="67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1"/>
        <w:gridCol w:w="814"/>
        <w:gridCol w:w="1317"/>
        <w:gridCol w:w="1840"/>
        <w:gridCol w:w="983"/>
        <w:gridCol w:w="1890"/>
      </w:tblGrid>
      <w:tr w:rsidR="00C52077" w:rsidRPr="00C52077" w14:paraId="177B0ECF" w14:textId="77777777" w:rsidTr="00693A72">
        <w:trPr>
          <w:trHeight w:val="416"/>
        </w:trPr>
        <w:tc>
          <w:tcPr>
            <w:tcW w:w="95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5E1645A7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Main contact Person (in charge of project)</w:t>
            </w:r>
          </w:p>
        </w:tc>
      </w:tr>
      <w:tr w:rsidR="00C52077" w:rsidRPr="00C52077" w14:paraId="58375222" w14:textId="77777777" w:rsidTr="00693A72">
        <w:trPr>
          <w:trHeight w:val="701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3C754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lastRenderedPageBreak/>
              <w:t>Title: Prof</w:t>
            </w:r>
          </w:p>
          <w:p w14:paraId="3132E132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6026D" w14:textId="4EC84006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First Name: </w:t>
            </w:r>
          </w:p>
          <w:p w14:paraId="03C7B91D" w14:textId="734CFF6B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 xml:space="preserve">Last Name: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532C7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Woman </w:t>
            </w: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6849BA55" w14:textId="5FDC4E7A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 xml:space="preserve">Man </w:t>
            </w:r>
            <w:r w:rsidR="00693A72"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6F7E3800" w14:textId="77777777" w:rsidR="00C52077" w:rsidRPr="00C52077" w:rsidRDefault="00C52077" w:rsidP="00C52077">
            <w:pPr>
              <w:rPr>
                <w:b/>
                <w:lang w:val="en-US"/>
              </w:rPr>
            </w:pPr>
            <w:proofErr w:type="gramStart"/>
            <w:r w:rsidRPr="00C52077">
              <w:rPr>
                <w:b/>
                <w:lang w:val="en-US"/>
              </w:rPr>
              <w:t>Non Binary</w:t>
            </w:r>
            <w:proofErr w:type="gramEnd"/>
            <w:r w:rsidRPr="00C52077">
              <w:rPr>
                <w:lang w:val="en-US"/>
              </w:rPr>
              <w:t xml:space="preserve"> </w:t>
            </w: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63F1704C" w14:textId="77777777" w:rsidTr="00693A72">
        <w:trPr>
          <w:trHeight w:val="413"/>
        </w:trPr>
        <w:tc>
          <w:tcPr>
            <w:tcW w:w="95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6BF30" w14:textId="21BB98AE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Position in </w:t>
            </w:r>
            <w:proofErr w:type="spellStart"/>
            <w:r w:rsidRPr="00C52077">
              <w:rPr>
                <w:b/>
                <w:lang w:val="en-US"/>
              </w:rPr>
              <w:t>Organisation</w:t>
            </w:r>
            <w:proofErr w:type="spellEnd"/>
            <w:r w:rsidRPr="00C52077">
              <w:rPr>
                <w:b/>
                <w:lang w:val="en-US"/>
              </w:rPr>
              <w:t xml:space="preserve">: </w:t>
            </w:r>
            <w:r w:rsidRPr="00C52077">
              <w:rPr>
                <w:lang w:val="en-US"/>
              </w:rPr>
              <w:t xml:space="preserve"> </w:t>
            </w:r>
          </w:p>
        </w:tc>
      </w:tr>
      <w:tr w:rsidR="00C52077" w:rsidRPr="00C52077" w14:paraId="5834B8AB" w14:textId="77777777" w:rsidTr="00693A72">
        <w:trPr>
          <w:trHeight w:val="413"/>
        </w:trPr>
        <w:tc>
          <w:tcPr>
            <w:tcW w:w="95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E07F9" w14:textId="34DD1671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Email:</w:t>
            </w:r>
            <w:r w:rsidRPr="00C52077">
              <w:rPr>
                <w:lang w:val="en-US"/>
              </w:rPr>
              <w:t xml:space="preserve">  </w:t>
            </w:r>
          </w:p>
        </w:tc>
      </w:tr>
      <w:tr w:rsidR="00C52077" w:rsidRPr="00C52077" w14:paraId="23249EA1" w14:textId="77777777" w:rsidTr="00693A72">
        <w:trPr>
          <w:trHeight w:val="413"/>
        </w:trPr>
        <w:tc>
          <w:tcPr>
            <w:tcW w:w="95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D5075" w14:textId="20B2AE9E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Website:</w:t>
            </w:r>
            <w:r w:rsidRPr="00C52077">
              <w:rPr>
                <w:lang w:val="en-US"/>
              </w:rPr>
              <w:t xml:space="preserve">  </w:t>
            </w:r>
          </w:p>
        </w:tc>
      </w:tr>
      <w:tr w:rsidR="00C52077" w:rsidRPr="00C52077" w14:paraId="72198117" w14:textId="77777777" w:rsidTr="00693A72">
        <w:trPr>
          <w:trHeight w:val="413"/>
        </w:trPr>
        <w:tc>
          <w:tcPr>
            <w:tcW w:w="95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63F5C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Phone Number(s):</w:t>
            </w:r>
            <w:r w:rsidRPr="00C52077">
              <w:rPr>
                <w:lang w:val="en-US"/>
              </w:rPr>
              <w:t xml:space="preserve">  </w:t>
            </w:r>
          </w:p>
        </w:tc>
      </w:tr>
      <w:tr w:rsidR="00C52077" w:rsidRPr="00C52077" w14:paraId="0600E41A" w14:textId="77777777" w:rsidTr="00693A72">
        <w:trPr>
          <w:trHeight w:val="413"/>
        </w:trPr>
        <w:tc>
          <w:tcPr>
            <w:tcW w:w="95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A32EF" w14:textId="01E19468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Department carrying out the proposed work: </w:t>
            </w:r>
          </w:p>
        </w:tc>
      </w:tr>
      <w:tr w:rsidR="00C52077" w:rsidRPr="00C52077" w14:paraId="62FC3DD3" w14:textId="77777777" w:rsidTr="00693A72">
        <w:trPr>
          <w:trHeight w:val="417"/>
        </w:trPr>
        <w:tc>
          <w:tcPr>
            <w:tcW w:w="95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B3B74C9" w14:textId="46070551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Address (only if different from legal address): </w:t>
            </w:r>
          </w:p>
        </w:tc>
      </w:tr>
      <w:tr w:rsidR="00C52077" w:rsidRPr="00C52077" w14:paraId="5DF9B943" w14:textId="77777777" w:rsidTr="00693A72">
        <w:trPr>
          <w:trHeight w:val="423"/>
        </w:trPr>
        <w:tc>
          <w:tcPr>
            <w:tcW w:w="3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1DCBCC5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Street Name:</w:t>
            </w:r>
          </w:p>
          <w:p w14:paraId="0C428160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E69EF01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Number:</w:t>
            </w:r>
          </w:p>
          <w:p w14:paraId="7102F3DC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9522F3E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Postcode: </w:t>
            </w:r>
          </w:p>
          <w:p w14:paraId="00EB1BCB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28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695EC0C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Town &amp; Country:</w:t>
            </w:r>
          </w:p>
          <w:p w14:paraId="508D7621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</w:tr>
    </w:tbl>
    <w:p w14:paraId="5045210C" w14:textId="77777777" w:rsidR="00C52077" w:rsidRPr="00C52077" w:rsidRDefault="00C52077" w:rsidP="00C52077">
      <w:pPr>
        <w:rPr>
          <w:lang w:val="en-US"/>
        </w:rPr>
      </w:pP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1"/>
        <w:gridCol w:w="1560"/>
        <w:gridCol w:w="4393"/>
        <w:gridCol w:w="1601"/>
      </w:tblGrid>
      <w:tr w:rsidR="00C52077" w:rsidRPr="00C52077" w14:paraId="49DFB683" w14:textId="77777777" w:rsidTr="00693A72">
        <w:trPr>
          <w:trHeight w:val="276"/>
        </w:trPr>
        <w:tc>
          <w:tcPr>
            <w:tcW w:w="9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07119DCF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Other contact persons (to be included in EC’s Participant Portal and receive relevant notifications)</w:t>
            </w:r>
          </w:p>
        </w:tc>
      </w:tr>
      <w:tr w:rsidR="00C52077" w:rsidRPr="00C52077" w14:paraId="00CE5D1C" w14:textId="77777777" w:rsidTr="00693A72">
        <w:trPr>
          <w:trHeight w:val="310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26698ECA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First Name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A97B4FF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Last Name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9077DC4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Email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hideMark/>
          </w:tcPr>
          <w:p w14:paraId="5F70ADF4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Phone</w:t>
            </w:r>
          </w:p>
        </w:tc>
      </w:tr>
      <w:tr w:rsidR="00C52077" w:rsidRPr="00C52077" w14:paraId="064D322A" w14:textId="77777777" w:rsidTr="00693A72">
        <w:trPr>
          <w:trHeight w:val="207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6AB21" w14:textId="5D2DB08C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FCE0E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0D5DA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8D76C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  <w:tr w:rsidR="00C52077" w:rsidRPr="00C52077" w14:paraId="5C477C78" w14:textId="77777777" w:rsidTr="00693A72">
        <w:trPr>
          <w:trHeight w:val="87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A2642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AAA3E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1AE17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9096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</w:tbl>
    <w:p w14:paraId="3D7EE75B" w14:textId="77777777" w:rsidR="00C52077" w:rsidRPr="00C52077" w:rsidRDefault="00C52077" w:rsidP="00C52077">
      <w:pPr>
        <w:rPr>
          <w:lang w:val="en-US"/>
        </w:rPr>
      </w:pPr>
    </w:p>
    <w:p w14:paraId="487E523E" w14:textId="77777777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>Participation to relevant bodies</w:t>
      </w: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893"/>
      </w:tblGrid>
      <w:tr w:rsidR="00C52077" w:rsidRPr="00C52077" w14:paraId="333C687E" w14:textId="77777777" w:rsidTr="00693A72"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3125F99A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Please indicate whether your </w:t>
            </w:r>
            <w:proofErr w:type="spellStart"/>
            <w:r w:rsidRPr="00C52077">
              <w:rPr>
                <w:b/>
                <w:lang w:val="en-US"/>
              </w:rPr>
              <w:t>organisation</w:t>
            </w:r>
            <w:proofErr w:type="spellEnd"/>
            <w:r w:rsidRPr="00C52077">
              <w:rPr>
                <w:b/>
                <w:lang w:val="en-US"/>
              </w:rPr>
              <w:t xml:space="preserve"> is involved in any of the following initiatives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18E56410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Yes</w:t>
            </w:r>
          </w:p>
        </w:tc>
      </w:tr>
      <w:tr w:rsidR="00C52077" w:rsidRPr="00C52077" w14:paraId="44A72112" w14:textId="77777777" w:rsidTr="00895DEF"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189D5" w14:textId="7F26202C" w:rsidR="00C52077" w:rsidRPr="00C52077" w:rsidRDefault="00895DEF" w:rsidP="00C52077">
            <w:pPr>
              <w:rPr>
                <w:lang w:val="en-US"/>
              </w:rPr>
            </w:pPr>
            <w:r>
              <w:rPr>
                <w:lang w:val="en-US"/>
              </w:rPr>
              <w:t>Name any initiatives/bodies/partnership relevant for the call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184FA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3FC7CA96" w14:textId="77777777" w:rsidTr="00895DEF"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C767F" w14:textId="073AD2F2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AC081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403E8375" w14:textId="77777777" w:rsidTr="00895DEF"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3BF65" w14:textId="76BB328D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27CE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4CD49E18" w14:textId="77777777" w:rsidTr="00693A72">
        <w:tc>
          <w:tcPr>
            <w:tcW w:w="9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5FBAB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Other, please specify:</w:t>
            </w:r>
          </w:p>
        </w:tc>
      </w:tr>
    </w:tbl>
    <w:p w14:paraId="13C1E9CB" w14:textId="77777777" w:rsidR="00C52077" w:rsidRPr="00C52077" w:rsidRDefault="00C52077" w:rsidP="00C52077">
      <w:pPr>
        <w:rPr>
          <w:lang w:val="en-US"/>
        </w:rPr>
      </w:pPr>
    </w:p>
    <w:p w14:paraId="1132D9E1" w14:textId="77777777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 xml:space="preserve">Relevant Publications, and/or Products, and/or Services (List up to 5) </w:t>
      </w: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5"/>
        <w:gridCol w:w="1392"/>
        <w:gridCol w:w="6138"/>
      </w:tblGrid>
      <w:tr w:rsidR="00C52077" w:rsidRPr="00C52077" w14:paraId="7599234F" w14:textId="77777777" w:rsidTr="00895DEF">
        <w:trPr>
          <w:trHeight w:val="276"/>
        </w:trPr>
        <w:tc>
          <w:tcPr>
            <w:tcW w:w="3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66DD4B00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Type of achievement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52933D07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Short description (500 characters including spaces)</w:t>
            </w:r>
          </w:p>
        </w:tc>
      </w:tr>
      <w:tr w:rsidR="00C52077" w:rsidRPr="00C52077" w14:paraId="65290F60" w14:textId="77777777" w:rsidTr="00895DEF">
        <w:trPr>
          <w:trHeight w:val="1552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EEC91E0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lastRenderedPageBreak/>
              <w:t>Publication</w:t>
            </w:r>
            <w:bookmarkStart w:id="4" w:name="_heading=h.4d34og8"/>
            <w:bookmarkEnd w:id="4"/>
          </w:p>
          <w:p w14:paraId="24A501BD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Dataset</w:t>
            </w:r>
          </w:p>
          <w:p w14:paraId="69406E73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Software </w:t>
            </w:r>
          </w:p>
          <w:p w14:paraId="67DA13DB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Good</w:t>
            </w:r>
          </w:p>
          <w:p w14:paraId="3438AFD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Service</w:t>
            </w:r>
          </w:p>
          <w:p w14:paraId="7DBED1E6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Other achievement</w:t>
            </w:r>
          </w:p>
        </w:tc>
        <w:tc>
          <w:tcPr>
            <w:tcW w:w="1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FBA89" w14:textId="77777777" w:rsidR="00AE725C" w:rsidRPr="00C52077" w:rsidRDefault="00AE725C" w:rsidP="00AE725C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0FE0E76F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421B3DBA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2A1BEF73" w14:textId="77777777" w:rsidR="00C52077" w:rsidRPr="00C52077" w:rsidRDefault="00C52077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-2102943020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0CBDD151" w14:textId="77777777" w:rsidR="00C52077" w:rsidRPr="00C52077" w:rsidRDefault="00C52077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1597375285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6913CF4A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125EF" w14:textId="77777777" w:rsidR="00C52077" w:rsidRPr="00C52077" w:rsidRDefault="00C52077" w:rsidP="00AE725C">
            <w:pPr>
              <w:rPr>
                <w:lang w:val="en-US"/>
              </w:rPr>
            </w:pPr>
          </w:p>
        </w:tc>
      </w:tr>
      <w:tr w:rsidR="00C52077" w:rsidRPr="00C52077" w14:paraId="210B2609" w14:textId="77777777" w:rsidTr="00895DEF">
        <w:trPr>
          <w:trHeight w:val="1552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3FAFA3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Publication</w:t>
            </w:r>
          </w:p>
          <w:p w14:paraId="6D41F147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Dataset</w:t>
            </w:r>
          </w:p>
          <w:p w14:paraId="15D234BF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Software </w:t>
            </w:r>
          </w:p>
          <w:p w14:paraId="3C3E31EB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Good</w:t>
            </w:r>
          </w:p>
          <w:p w14:paraId="390DD67E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Service</w:t>
            </w:r>
          </w:p>
          <w:p w14:paraId="62EA7C9C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Other achievement</w:t>
            </w:r>
          </w:p>
        </w:tc>
        <w:tc>
          <w:tcPr>
            <w:tcW w:w="1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B488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23DA7DC6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1017CBC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7BF169A1" w14:textId="77777777" w:rsidR="00C52077" w:rsidRPr="00C52077" w:rsidRDefault="00C52077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1732883422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776E4B9B" w14:textId="77777777" w:rsidR="00C52077" w:rsidRPr="00C52077" w:rsidRDefault="00C52077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-1119688362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5D577EE7" w14:textId="394123C0" w:rsidR="00C52077" w:rsidRPr="00C52077" w:rsidRDefault="00AE725C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395864944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6EBA7" w14:textId="77777777" w:rsidR="00C52077" w:rsidRPr="00C52077" w:rsidRDefault="00C52077" w:rsidP="00AE725C">
            <w:pPr>
              <w:rPr>
                <w:lang w:val="en-US"/>
              </w:rPr>
            </w:pPr>
          </w:p>
        </w:tc>
      </w:tr>
      <w:tr w:rsidR="00C52077" w:rsidRPr="00C52077" w14:paraId="28BB0B8F" w14:textId="77777777" w:rsidTr="00895DEF">
        <w:trPr>
          <w:trHeight w:val="1552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3BEDBDF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Publication</w:t>
            </w:r>
          </w:p>
          <w:p w14:paraId="0C05C11F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Dataset</w:t>
            </w:r>
          </w:p>
          <w:p w14:paraId="53CE8433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Software </w:t>
            </w:r>
          </w:p>
          <w:p w14:paraId="34B26C60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Good</w:t>
            </w:r>
          </w:p>
          <w:p w14:paraId="3BF45C2B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Service</w:t>
            </w:r>
          </w:p>
          <w:p w14:paraId="2880A76D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Other achievement</w:t>
            </w:r>
          </w:p>
        </w:tc>
        <w:tc>
          <w:tcPr>
            <w:tcW w:w="1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3D736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2A8431EC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2C7BF584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2A868712" w14:textId="77777777" w:rsidR="00C52077" w:rsidRPr="00C52077" w:rsidRDefault="00C52077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-1706252909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05F88746" w14:textId="77777777" w:rsidR="00C52077" w:rsidRPr="00C52077" w:rsidRDefault="00C52077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1470863829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2A6A31B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279CE7" w14:textId="1305407D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 </w:t>
            </w:r>
          </w:p>
        </w:tc>
      </w:tr>
      <w:tr w:rsidR="00C52077" w:rsidRPr="00C52077" w14:paraId="23368F6A" w14:textId="77777777" w:rsidTr="00895DEF">
        <w:trPr>
          <w:trHeight w:val="1552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AB724EC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Publication</w:t>
            </w:r>
          </w:p>
          <w:p w14:paraId="4F103F82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Dataset</w:t>
            </w:r>
          </w:p>
          <w:p w14:paraId="3D614CE5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Software </w:t>
            </w:r>
          </w:p>
          <w:p w14:paraId="58CFD1E5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Good</w:t>
            </w:r>
          </w:p>
          <w:p w14:paraId="37B41CD4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Service</w:t>
            </w:r>
          </w:p>
          <w:p w14:paraId="13C2B44E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Other achievement</w:t>
            </w:r>
          </w:p>
        </w:tc>
        <w:tc>
          <w:tcPr>
            <w:tcW w:w="1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BCC29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212400BC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7D3CFCD7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27BCCE6D" w14:textId="77777777" w:rsidR="00C52077" w:rsidRPr="00C52077" w:rsidRDefault="00C52077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934636883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1147EB11" w14:textId="77777777" w:rsidR="00C52077" w:rsidRPr="00C52077" w:rsidRDefault="00C52077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1778911148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0F1198E3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2E84D" w14:textId="77777777" w:rsidR="00C52077" w:rsidRPr="00C52077" w:rsidRDefault="00C52077" w:rsidP="00C52077">
            <w:pPr>
              <w:rPr>
                <w:rFonts w:hint="eastAsia"/>
                <w:lang w:val="en-US"/>
              </w:rPr>
            </w:pPr>
          </w:p>
        </w:tc>
      </w:tr>
      <w:tr w:rsidR="00C52077" w:rsidRPr="00C52077" w14:paraId="4B169ED9" w14:textId="77777777" w:rsidTr="00895DEF">
        <w:trPr>
          <w:trHeight w:val="1552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F28AD3F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lastRenderedPageBreak/>
              <w:t>Publication</w:t>
            </w:r>
          </w:p>
          <w:p w14:paraId="568B3EA0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Dataset</w:t>
            </w:r>
          </w:p>
          <w:p w14:paraId="36EE59F7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Software </w:t>
            </w:r>
          </w:p>
          <w:p w14:paraId="70FE2A66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Good</w:t>
            </w:r>
          </w:p>
          <w:p w14:paraId="61AD8ACE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Service</w:t>
            </w:r>
          </w:p>
          <w:p w14:paraId="59B2F57F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Other achievement</w:t>
            </w:r>
          </w:p>
        </w:tc>
        <w:tc>
          <w:tcPr>
            <w:tcW w:w="1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10239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0D3F0C91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46D1D192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7A619F09" w14:textId="77777777" w:rsidR="00C52077" w:rsidRPr="00C52077" w:rsidRDefault="00C52077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-63107121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0E1F03AD" w14:textId="77777777" w:rsidR="00C52077" w:rsidRPr="00C52077" w:rsidRDefault="00C52077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-912232163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56DCAA6F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35311" w14:textId="77777777" w:rsidR="00C52077" w:rsidRPr="00C52077" w:rsidRDefault="00C52077" w:rsidP="00C52077">
            <w:pPr>
              <w:rPr>
                <w:rFonts w:hint="eastAsia"/>
                <w:lang w:val="en-US"/>
              </w:rPr>
            </w:pPr>
          </w:p>
        </w:tc>
      </w:tr>
    </w:tbl>
    <w:p w14:paraId="329FE5DB" w14:textId="77777777" w:rsidR="00AE725C" w:rsidRDefault="00AE725C" w:rsidP="00AE725C">
      <w:pPr>
        <w:ind w:left="360"/>
        <w:rPr>
          <w:b/>
        </w:rPr>
      </w:pPr>
    </w:p>
    <w:p w14:paraId="3DD8C559" w14:textId="4B87C510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>Relevant Ongoing / Previous Projects or Activities (List up to 5)</w:t>
      </w: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5287"/>
      </w:tblGrid>
      <w:tr w:rsidR="00C52077" w:rsidRPr="00C52077" w14:paraId="2C8244C9" w14:textId="77777777" w:rsidTr="009407B0">
        <w:trPr>
          <w:trHeight w:val="317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017AAFE" w14:textId="77777777" w:rsidR="00C52077" w:rsidRPr="00C52077" w:rsidRDefault="00C52077" w:rsidP="00C52077">
            <w:pPr>
              <w:rPr>
                <w:b/>
                <w:i/>
                <w:lang w:val="en-US"/>
              </w:rPr>
            </w:pPr>
            <w:r w:rsidRPr="00C52077">
              <w:rPr>
                <w:b/>
                <w:lang w:val="en-US"/>
              </w:rPr>
              <w:t>Name of Project or Activity (50 characters)</w:t>
            </w:r>
          </w:p>
        </w:tc>
        <w:tc>
          <w:tcPr>
            <w:tcW w:w="5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707ACEF" w14:textId="77777777" w:rsidR="00C52077" w:rsidRPr="00C52077" w:rsidRDefault="00C52077" w:rsidP="00C52077">
            <w:pPr>
              <w:rPr>
                <w:b/>
                <w:i/>
                <w:lang w:val="en-US"/>
              </w:rPr>
            </w:pPr>
            <w:r w:rsidRPr="00C52077">
              <w:rPr>
                <w:b/>
                <w:lang w:val="en-US"/>
              </w:rPr>
              <w:t>Short Description (500 characters including spaces)</w:t>
            </w:r>
          </w:p>
        </w:tc>
      </w:tr>
      <w:tr w:rsidR="00C52077" w:rsidRPr="00C52077" w14:paraId="66E0BE6E" w14:textId="77777777" w:rsidTr="009407B0">
        <w:trPr>
          <w:trHeight w:val="317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5A571" w14:textId="36C44A4B" w:rsidR="00C52077" w:rsidRPr="00C52077" w:rsidRDefault="00C52077" w:rsidP="00C52077">
            <w:pPr>
              <w:rPr>
                <w:b/>
                <w:iCs/>
                <w:lang w:val="en-US"/>
              </w:rPr>
            </w:pPr>
          </w:p>
        </w:tc>
        <w:tc>
          <w:tcPr>
            <w:tcW w:w="5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B266" w14:textId="0A493D60" w:rsidR="00C52077" w:rsidRPr="00C52077" w:rsidRDefault="00C52077" w:rsidP="00C52077">
            <w:pPr>
              <w:rPr>
                <w:bCs/>
                <w:iCs/>
                <w:lang w:val="en-US"/>
              </w:rPr>
            </w:pPr>
          </w:p>
        </w:tc>
      </w:tr>
      <w:tr w:rsidR="00C52077" w:rsidRPr="00C52077" w14:paraId="18DAACF1" w14:textId="77777777" w:rsidTr="009407B0">
        <w:trPr>
          <w:trHeight w:val="317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77D2" w14:textId="22FE2094" w:rsidR="00C52077" w:rsidRPr="00C52077" w:rsidRDefault="00C52077" w:rsidP="00C52077">
            <w:pPr>
              <w:rPr>
                <w:lang w:val="en-US"/>
              </w:rPr>
            </w:pPr>
            <w:bookmarkStart w:id="5" w:name="_heading=h.tyjcwt"/>
            <w:bookmarkStart w:id="6" w:name="_heading=h.3dy6vkm"/>
            <w:bookmarkEnd w:id="5"/>
            <w:bookmarkEnd w:id="6"/>
          </w:p>
        </w:tc>
        <w:tc>
          <w:tcPr>
            <w:tcW w:w="5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A8C7" w14:textId="2362DE7D" w:rsidR="00C52077" w:rsidRPr="00C52077" w:rsidRDefault="00C52077" w:rsidP="00C52077">
            <w:pPr>
              <w:rPr>
                <w:lang w:val="en-US"/>
              </w:rPr>
            </w:pPr>
          </w:p>
        </w:tc>
      </w:tr>
      <w:tr w:rsidR="00C52077" w:rsidRPr="00C52077" w14:paraId="02953CCD" w14:textId="77777777" w:rsidTr="009407B0">
        <w:trPr>
          <w:trHeight w:val="317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5A71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F6012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  <w:tr w:rsidR="00C52077" w:rsidRPr="00C52077" w14:paraId="516C47BE" w14:textId="77777777" w:rsidTr="009407B0">
        <w:trPr>
          <w:trHeight w:val="317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A4909" w14:textId="77777777" w:rsidR="00C52077" w:rsidRPr="00C52077" w:rsidRDefault="00C52077" w:rsidP="00C52077">
            <w:pPr>
              <w:rPr>
                <w:b/>
                <w:lang w:val="en-US"/>
              </w:rPr>
            </w:pPr>
            <w:bookmarkStart w:id="7" w:name="_heading=h.1t3h5sf"/>
            <w:bookmarkEnd w:id="7"/>
          </w:p>
        </w:tc>
        <w:tc>
          <w:tcPr>
            <w:tcW w:w="5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09977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  <w:tr w:rsidR="00C52077" w:rsidRPr="00C52077" w14:paraId="16E9F9E4" w14:textId="77777777" w:rsidTr="009407B0">
        <w:trPr>
          <w:trHeight w:val="317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11E0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F8DA5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</w:tbl>
    <w:p w14:paraId="2924588D" w14:textId="77777777" w:rsidR="00C52077" w:rsidRPr="00C52077" w:rsidRDefault="00C52077" w:rsidP="00C52077">
      <w:pPr>
        <w:rPr>
          <w:lang w:val="en-US"/>
        </w:rPr>
      </w:pPr>
    </w:p>
    <w:p w14:paraId="7265DFF4" w14:textId="77777777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>Please select the most relevant option(s) for the undertaken role: (Applicants may select more than one option)</w:t>
      </w: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57"/>
        <w:gridCol w:w="592"/>
        <w:gridCol w:w="5986"/>
      </w:tblGrid>
      <w:tr w:rsidR="00C52077" w:rsidRPr="00C52077" w14:paraId="486B118F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94D7F76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Project management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FBA65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E7715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will do project management activities (</w:t>
            </w:r>
            <w:proofErr w:type="gramStart"/>
            <w:r w:rsidRPr="00C52077">
              <w:rPr>
                <w:i/>
                <w:lang w:val="en-US"/>
              </w:rPr>
              <w:t>i.e.</w:t>
            </w:r>
            <w:proofErr w:type="gramEnd"/>
            <w:r w:rsidRPr="00C52077">
              <w:rPr>
                <w:i/>
                <w:lang w:val="en-US"/>
              </w:rPr>
              <w:t xml:space="preserve"> assigning the tasks, reporting and interface with the EC). These tasks are normally carried out by the coordinator, but other participants can also contribute.</w:t>
            </w:r>
          </w:p>
        </w:tc>
      </w:tr>
      <w:tr w:rsidR="00C52077" w:rsidRPr="00C52077" w14:paraId="0C59FB33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E8D65E0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Communication, </w:t>
            </w:r>
            <w:proofErr w:type="gramStart"/>
            <w:r w:rsidRPr="00C52077">
              <w:rPr>
                <w:b/>
                <w:lang w:val="en-US"/>
              </w:rPr>
              <w:t>dissemination</w:t>
            </w:r>
            <w:proofErr w:type="gramEnd"/>
            <w:r w:rsidRPr="00C52077">
              <w:rPr>
                <w:b/>
                <w:lang w:val="en-US"/>
              </w:rPr>
              <w:t xml:space="preserve"> and engagement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A34CB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8113C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</w:t>
            </w:r>
            <w:proofErr w:type="gramStart"/>
            <w:r w:rsidRPr="00C52077">
              <w:rPr>
                <w:i/>
                <w:lang w:val="en-US"/>
              </w:rPr>
              <w:t>X  if</w:t>
            </w:r>
            <w:proofErr w:type="gramEnd"/>
            <w:r w:rsidRPr="00C52077">
              <w:rPr>
                <w:i/>
                <w:lang w:val="en-US"/>
              </w:rPr>
              <w:t xml:space="preserve">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will be in charge of communication, dissemination and engagement. This can be </w:t>
            </w:r>
            <w:proofErr w:type="spellStart"/>
            <w:r w:rsidRPr="00C52077">
              <w:rPr>
                <w:i/>
                <w:lang w:val="en-US"/>
              </w:rPr>
              <w:t>centralised</w:t>
            </w:r>
            <w:proofErr w:type="spellEnd"/>
            <w:r w:rsidRPr="00C52077">
              <w:rPr>
                <w:i/>
                <w:lang w:val="en-US"/>
              </w:rPr>
              <w:t xml:space="preserve"> by one partner or split across the partners.</w:t>
            </w:r>
          </w:p>
        </w:tc>
      </w:tr>
      <w:tr w:rsidR="00C52077" w:rsidRPr="00C52077" w14:paraId="58688C26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7306832E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Provision of research and technology infrastructure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369A1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8314F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</w:t>
            </w:r>
            <w:proofErr w:type="gramStart"/>
            <w:r w:rsidRPr="00C52077">
              <w:rPr>
                <w:i/>
                <w:lang w:val="en-US"/>
              </w:rPr>
              <w:t>X  if</w:t>
            </w:r>
            <w:proofErr w:type="gramEnd"/>
            <w:r w:rsidRPr="00C52077">
              <w:rPr>
                <w:i/>
                <w:lang w:val="en-US"/>
              </w:rPr>
              <w:t xml:space="preserve">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providing a research facility or research equipment. </w:t>
            </w:r>
          </w:p>
        </w:tc>
      </w:tr>
      <w:tr w:rsidR="00C52077" w:rsidRPr="00C52077" w14:paraId="4AE95F51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DD56F96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lastRenderedPageBreak/>
              <w:t>Co-definition of research and market needs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6A8E8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A96D6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</w:t>
            </w:r>
            <w:proofErr w:type="gramStart"/>
            <w:r w:rsidRPr="00C52077">
              <w:rPr>
                <w:i/>
                <w:lang w:val="en-US"/>
              </w:rPr>
              <w:t>X  if</w:t>
            </w:r>
            <w:proofErr w:type="gramEnd"/>
            <w:r w:rsidRPr="00C52077">
              <w:rPr>
                <w:i/>
                <w:lang w:val="en-US"/>
              </w:rPr>
              <w:t xml:space="preserve">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will be involved in the co-defining the research and market needs. Usually, it is a company that intends to later use the research results, or </w:t>
            </w:r>
            <w:proofErr w:type="gramStart"/>
            <w:r w:rsidRPr="00C52077">
              <w:rPr>
                <w:i/>
                <w:lang w:val="en-US"/>
              </w:rPr>
              <w:t>a</w:t>
            </w:r>
            <w:proofErr w:type="gramEnd"/>
            <w:r w:rsidRPr="00C52077">
              <w:rPr>
                <w:i/>
                <w:lang w:val="en-US"/>
              </w:rPr>
              <w:t xml:space="preserve"> NGO that will use the solution. This will help the project further tailor its results to respond to specific needs of the end user.</w:t>
            </w:r>
          </w:p>
        </w:tc>
      </w:tr>
      <w:tr w:rsidR="00C52077" w:rsidRPr="00C52077" w14:paraId="1B6B32CB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75FA7C84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Civil society representative 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7C8D8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30C7BB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</w:t>
            </w:r>
            <w:proofErr w:type="gramStart"/>
            <w:r w:rsidRPr="00C52077">
              <w:rPr>
                <w:i/>
                <w:lang w:val="en-US"/>
              </w:rPr>
              <w:t>X  if</w:t>
            </w:r>
            <w:proofErr w:type="gramEnd"/>
            <w:r w:rsidRPr="00C52077">
              <w:rPr>
                <w:i/>
                <w:lang w:val="en-US"/>
              </w:rPr>
              <w:t xml:space="preserve">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belongs to civil society (NGO, association,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>, consumer group, community group, charity, etc.).</w:t>
            </w:r>
          </w:p>
        </w:tc>
      </w:tr>
      <w:tr w:rsidR="00C52077" w:rsidRPr="00C52077" w14:paraId="3201E8D4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7A8851C3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Policy maker or regulator, incl. </w:t>
            </w:r>
            <w:proofErr w:type="spellStart"/>
            <w:r w:rsidRPr="00C52077">
              <w:rPr>
                <w:b/>
                <w:lang w:val="en-US"/>
              </w:rPr>
              <w:t>standardisation</w:t>
            </w:r>
            <w:proofErr w:type="spellEnd"/>
            <w:r w:rsidRPr="00C52077">
              <w:rPr>
                <w:b/>
                <w:lang w:val="en-US"/>
              </w:rPr>
              <w:t xml:space="preserve"> body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592A2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7472B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</w:t>
            </w:r>
            <w:proofErr w:type="gramStart"/>
            <w:r w:rsidRPr="00C52077">
              <w:rPr>
                <w:i/>
                <w:lang w:val="en-US"/>
              </w:rPr>
              <w:t>X  if</w:t>
            </w:r>
            <w:proofErr w:type="gramEnd"/>
            <w:r w:rsidRPr="00C52077">
              <w:rPr>
                <w:i/>
                <w:lang w:val="en-US"/>
              </w:rPr>
              <w:t xml:space="preserve">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a policy maker (local, regional, national, European level), regulator or a </w:t>
            </w:r>
            <w:proofErr w:type="spellStart"/>
            <w:r w:rsidRPr="00C52077">
              <w:rPr>
                <w:i/>
                <w:lang w:val="en-US"/>
              </w:rPr>
              <w:t>standardisation</w:t>
            </w:r>
            <w:proofErr w:type="spellEnd"/>
            <w:r w:rsidRPr="00C52077">
              <w:rPr>
                <w:i/>
                <w:lang w:val="en-US"/>
              </w:rPr>
              <w:t xml:space="preserve"> body. </w:t>
            </w:r>
          </w:p>
        </w:tc>
      </w:tr>
      <w:tr w:rsidR="00C52077" w:rsidRPr="00C52077" w14:paraId="5EA2C3BF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E4DED4E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Research performer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57D1C" w14:textId="079F5C1C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D88B8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</w:t>
            </w:r>
            <w:proofErr w:type="gramStart"/>
            <w:r w:rsidRPr="00C52077">
              <w:rPr>
                <w:i/>
                <w:lang w:val="en-US"/>
              </w:rPr>
              <w:t>X  if</w:t>
            </w:r>
            <w:proofErr w:type="gramEnd"/>
            <w:r w:rsidRPr="00C52077">
              <w:rPr>
                <w:i/>
                <w:lang w:val="en-US"/>
              </w:rPr>
              <w:t xml:space="preserve">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in charge of performing the research during the project. </w:t>
            </w:r>
          </w:p>
        </w:tc>
      </w:tr>
      <w:tr w:rsidR="00C52077" w:rsidRPr="00C52077" w14:paraId="6238392D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253C6C7A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Technology developer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A41FD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24D31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</w:t>
            </w:r>
            <w:proofErr w:type="gramStart"/>
            <w:r w:rsidRPr="00C52077">
              <w:rPr>
                <w:i/>
                <w:lang w:val="en-US"/>
              </w:rPr>
              <w:t>X  if</w:t>
            </w:r>
            <w:proofErr w:type="gramEnd"/>
            <w:r w:rsidRPr="00C52077">
              <w:rPr>
                <w:i/>
                <w:lang w:val="en-US"/>
              </w:rPr>
              <w:t xml:space="preserve">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in charge of developing the technology during or after the project.</w:t>
            </w:r>
          </w:p>
        </w:tc>
      </w:tr>
      <w:tr w:rsidR="00C52077" w:rsidRPr="00C52077" w14:paraId="7906A060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21F64E3D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Testing/validation of approaches and ideas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43A4E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D6207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</w:t>
            </w:r>
            <w:proofErr w:type="gramStart"/>
            <w:r w:rsidRPr="00C52077">
              <w:rPr>
                <w:i/>
                <w:lang w:val="en-US"/>
              </w:rPr>
              <w:t>X  if</w:t>
            </w:r>
            <w:proofErr w:type="gramEnd"/>
            <w:r w:rsidRPr="00C52077">
              <w:rPr>
                <w:i/>
                <w:lang w:val="en-US"/>
              </w:rPr>
              <w:t xml:space="preserve">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in charge of testing/validating the approach and ideas.</w:t>
            </w:r>
          </w:p>
        </w:tc>
      </w:tr>
      <w:tr w:rsidR="00C52077" w:rsidRPr="00C52077" w14:paraId="5CFA8A12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E437585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Prototyping and demonstration 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01F7F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51D1C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</w:t>
            </w:r>
            <w:proofErr w:type="gramStart"/>
            <w:r w:rsidRPr="00C52077">
              <w:rPr>
                <w:i/>
                <w:lang w:val="en-US"/>
              </w:rPr>
              <w:t>X  if</w:t>
            </w:r>
            <w:proofErr w:type="gramEnd"/>
            <w:r w:rsidRPr="00C52077">
              <w:rPr>
                <w:i/>
                <w:lang w:val="en-US"/>
              </w:rPr>
              <w:t xml:space="preserve">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in charge of developing the prototypes and performing demonstrations. </w:t>
            </w:r>
          </w:p>
        </w:tc>
      </w:tr>
      <w:tr w:rsidR="00C52077" w:rsidRPr="00C52077" w14:paraId="7D015745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128FB8A5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IPR management incl. technology transfer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B5F32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6FBF0D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</w:t>
            </w:r>
            <w:proofErr w:type="gramStart"/>
            <w:r w:rsidRPr="00C52077">
              <w:rPr>
                <w:i/>
                <w:lang w:val="en-US"/>
              </w:rPr>
              <w:t>X  if</w:t>
            </w:r>
            <w:proofErr w:type="gramEnd"/>
            <w:r w:rsidRPr="00C52077">
              <w:rPr>
                <w:i/>
                <w:lang w:val="en-US"/>
              </w:rPr>
              <w:t xml:space="preserve">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in charge of IPR management including technology transfer at the end of the grant. </w:t>
            </w:r>
          </w:p>
        </w:tc>
      </w:tr>
      <w:tr w:rsidR="00C52077" w:rsidRPr="00C52077" w14:paraId="0CFFAEED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77DF484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Public procurer of results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A4EEE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2FEA3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</w:t>
            </w:r>
            <w:proofErr w:type="gramStart"/>
            <w:r w:rsidRPr="00C52077">
              <w:rPr>
                <w:i/>
                <w:lang w:val="en-US"/>
              </w:rPr>
              <w:t>X  if</w:t>
            </w:r>
            <w:proofErr w:type="gramEnd"/>
            <w:r w:rsidRPr="00C52077">
              <w:rPr>
                <w:i/>
                <w:lang w:val="en-US"/>
              </w:rPr>
              <w:t xml:space="preserve">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(public authority, hospital, university, local government, </w:t>
            </w:r>
            <w:proofErr w:type="spellStart"/>
            <w:r w:rsidRPr="00C52077">
              <w:rPr>
                <w:i/>
                <w:lang w:val="en-US"/>
              </w:rPr>
              <w:t>etc</w:t>
            </w:r>
            <w:proofErr w:type="spellEnd"/>
            <w:r w:rsidRPr="00C52077">
              <w:rPr>
                <w:i/>
                <w:lang w:val="en-US"/>
              </w:rPr>
              <w:t xml:space="preserve">) will be using the results afterwards. </w:t>
            </w:r>
          </w:p>
        </w:tc>
      </w:tr>
      <w:tr w:rsidR="00C52077" w:rsidRPr="00C52077" w14:paraId="3B735BEA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7E6694D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Private buyer of results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29971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A58885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</w:t>
            </w:r>
            <w:proofErr w:type="gramStart"/>
            <w:r w:rsidRPr="00C52077">
              <w:rPr>
                <w:i/>
                <w:lang w:val="en-US"/>
              </w:rPr>
              <w:t>X  if</w:t>
            </w:r>
            <w:proofErr w:type="gramEnd"/>
            <w:r w:rsidRPr="00C52077">
              <w:rPr>
                <w:i/>
                <w:lang w:val="en-US"/>
              </w:rPr>
              <w:t xml:space="preserve">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(from the private sector) will be using the results afterwards. </w:t>
            </w:r>
          </w:p>
        </w:tc>
      </w:tr>
      <w:tr w:rsidR="00C52077" w:rsidRPr="00C52077" w14:paraId="7CF6570C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5399F4C0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Finance provider (public or private)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F544C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61CCB1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</w:t>
            </w:r>
            <w:proofErr w:type="gramStart"/>
            <w:r w:rsidRPr="00C52077">
              <w:rPr>
                <w:i/>
                <w:lang w:val="en-US"/>
              </w:rPr>
              <w:t>X  if</w:t>
            </w:r>
            <w:proofErr w:type="gramEnd"/>
            <w:r w:rsidRPr="00C52077">
              <w:rPr>
                <w:i/>
                <w:lang w:val="en-US"/>
              </w:rPr>
              <w:t xml:space="preserve">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will be providing the financing for the exploitation during or after the end of the project. </w:t>
            </w:r>
          </w:p>
        </w:tc>
      </w:tr>
      <w:tr w:rsidR="00C52077" w:rsidRPr="00C52077" w14:paraId="3572B0DF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117662C6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Education and training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7F045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92C3A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</w:t>
            </w:r>
            <w:proofErr w:type="gramStart"/>
            <w:r w:rsidRPr="00C52077">
              <w:rPr>
                <w:i/>
                <w:lang w:val="en-US"/>
              </w:rPr>
              <w:t>X  if</w:t>
            </w:r>
            <w:proofErr w:type="gramEnd"/>
            <w:r w:rsidRPr="00C52077">
              <w:rPr>
                <w:i/>
                <w:lang w:val="en-US"/>
              </w:rPr>
              <w:t xml:space="preserve">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in charge of educating and training researchers. </w:t>
            </w:r>
          </w:p>
        </w:tc>
      </w:tr>
      <w:tr w:rsidR="00C52077" w:rsidRPr="00C52077" w14:paraId="03DFA0C4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BF821F9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lastRenderedPageBreak/>
              <w:t>Contributions from the social sciences or/and the humanities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3C0175" w14:textId="079D5E8A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10C198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</w:t>
            </w:r>
            <w:proofErr w:type="gramStart"/>
            <w:r w:rsidRPr="00C52077">
              <w:rPr>
                <w:i/>
                <w:lang w:val="en-US"/>
              </w:rPr>
              <w:t>X  if</w:t>
            </w:r>
            <w:proofErr w:type="gramEnd"/>
            <w:r w:rsidRPr="00C52077">
              <w:rPr>
                <w:i/>
                <w:lang w:val="en-US"/>
              </w:rPr>
              <w:t xml:space="preserve">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in charge of contributing to the social sciences or/and the humanities dimension to the research project.</w:t>
            </w:r>
          </w:p>
        </w:tc>
      </w:tr>
      <w:tr w:rsidR="00C52077" w:rsidRPr="00C52077" w14:paraId="612D90AA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52729B0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Other: please specify (50 characters limit):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71E67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62A9E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</w:tbl>
    <w:p w14:paraId="2C13BC79" w14:textId="77777777" w:rsidR="00C52077" w:rsidRPr="00C52077" w:rsidRDefault="00C52077" w:rsidP="00C52077">
      <w:pPr>
        <w:rPr>
          <w:lang w:val="en-US"/>
        </w:rPr>
      </w:pPr>
    </w:p>
    <w:p w14:paraId="3366BC1E" w14:textId="77777777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 xml:space="preserve">Researchers to be Involved in the Project (applicable for RTOs &amp; Academic partners) - </w:t>
      </w:r>
      <w:sdt>
        <w:sdtPr>
          <w:rPr>
            <w:b/>
          </w:rPr>
          <w:tag w:val="goog_rdk_6"/>
          <w:id w:val="-1482233037"/>
        </w:sdtPr>
        <w:sdtContent/>
      </w:sdt>
      <w:r w:rsidRPr="00C52077">
        <w:rPr>
          <w:b/>
        </w:rPr>
        <w:t xml:space="preserve">(gender balance is strongly encouraged) </w:t>
      </w:r>
    </w:p>
    <w:tbl>
      <w:tblPr>
        <w:tblpPr w:leftFromText="180" w:rightFromText="180" w:vertAnchor="text" w:tblpY="67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7"/>
        <w:gridCol w:w="566"/>
        <w:gridCol w:w="425"/>
        <w:gridCol w:w="1276"/>
        <w:gridCol w:w="2978"/>
        <w:gridCol w:w="752"/>
        <w:gridCol w:w="1981"/>
      </w:tblGrid>
      <w:tr w:rsidR="00C52077" w:rsidRPr="00C52077" w14:paraId="79C851AD" w14:textId="77777777" w:rsidTr="00414A02">
        <w:trPr>
          <w:trHeight w:val="416"/>
        </w:trPr>
        <w:tc>
          <w:tcPr>
            <w:tcW w:w="953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074B960E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Researcher #1</w:t>
            </w:r>
          </w:p>
        </w:tc>
      </w:tr>
      <w:tr w:rsidR="00C52077" w:rsidRPr="00C52077" w14:paraId="65892FEF" w14:textId="77777777" w:rsidTr="00414A02">
        <w:trPr>
          <w:trHeight w:val="701"/>
        </w:trPr>
        <w:tc>
          <w:tcPr>
            <w:tcW w:w="2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F25BB4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Title </w:t>
            </w:r>
            <w:r w:rsidRPr="00C52077">
              <w:rPr>
                <w:lang w:val="en-US"/>
              </w:rPr>
              <w:t xml:space="preserve">(Prof; Dr; </w:t>
            </w:r>
            <w:proofErr w:type="spellStart"/>
            <w:r w:rsidRPr="00C52077">
              <w:rPr>
                <w:lang w:val="en-US"/>
              </w:rPr>
              <w:t>Mr</w:t>
            </w:r>
            <w:proofErr w:type="spellEnd"/>
            <w:r w:rsidRPr="00C52077">
              <w:rPr>
                <w:lang w:val="en-US"/>
              </w:rPr>
              <w:t xml:space="preserve">; </w:t>
            </w:r>
            <w:proofErr w:type="spellStart"/>
            <w:r w:rsidRPr="00C52077">
              <w:rPr>
                <w:lang w:val="en-US"/>
              </w:rPr>
              <w:t>Ms</w:t>
            </w:r>
            <w:proofErr w:type="spellEnd"/>
            <w:r w:rsidRPr="00C52077">
              <w:rPr>
                <w:lang w:val="en-US"/>
              </w:rPr>
              <w:t>):</w:t>
            </w:r>
            <w:r w:rsidRPr="00C52077">
              <w:rPr>
                <w:b/>
                <w:lang w:val="en-US"/>
              </w:rPr>
              <w:t xml:space="preserve">  </w:t>
            </w:r>
          </w:p>
          <w:p w14:paraId="30B4B3A0" w14:textId="6A886A44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0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BD38C" w14:textId="50F48FAC" w:rsidR="00C52077" w:rsidRPr="00C52077" w:rsidRDefault="00C52077" w:rsidP="00C52077">
            <w:pPr>
              <w:rPr>
                <w:bCs/>
                <w:lang w:val="en-US"/>
              </w:rPr>
            </w:pPr>
            <w:r w:rsidRPr="00C52077">
              <w:rPr>
                <w:b/>
                <w:lang w:val="en-US"/>
              </w:rPr>
              <w:t xml:space="preserve">First Name: </w:t>
            </w:r>
          </w:p>
          <w:p w14:paraId="20CF7435" w14:textId="0E619743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 xml:space="preserve">Last Name: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9E0A2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Woman </w:t>
            </w:r>
            <w:sdt>
              <w:sdtPr>
                <w:rPr>
                  <w:lang w:val="en-US"/>
                </w:rPr>
                <w:tag w:val="goog_rdk_7"/>
                <w:id w:val="1567377890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7D1B7659" w14:textId="189131D1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 xml:space="preserve">Man </w:t>
            </w:r>
            <w:r w:rsidR="00414A02" w:rsidRPr="00C52077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goog_rdk_7"/>
                <w:id w:val="1618487028"/>
              </w:sdtPr>
              <w:sdtContent>
                <w:r w:rsidR="00414A02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219829D2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Non-binary</w:t>
            </w:r>
            <w:r w:rsidRPr="00C52077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goog_rdk_8"/>
                <w:id w:val="-1190072194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448203C7" w14:textId="77777777" w:rsidTr="00414A02">
        <w:trPr>
          <w:trHeight w:val="413"/>
        </w:trPr>
        <w:tc>
          <w:tcPr>
            <w:tcW w:w="38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0CB13" w14:textId="1530CCEF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>Nationality:</w:t>
            </w:r>
            <w:r w:rsidRPr="00C52077">
              <w:rPr>
                <w:lang w:val="en-US"/>
              </w:rPr>
              <w:t xml:space="preserve">  </w:t>
            </w:r>
          </w:p>
        </w:tc>
        <w:tc>
          <w:tcPr>
            <w:tcW w:w="57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B7D48" w14:textId="0C32B489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Email:</w:t>
            </w:r>
            <w:r w:rsidRPr="00C52077">
              <w:rPr>
                <w:lang w:val="en-US"/>
              </w:rPr>
              <w:t xml:space="preserve">  </w:t>
            </w:r>
          </w:p>
        </w:tc>
      </w:tr>
      <w:tr w:rsidR="00C52077" w:rsidRPr="00C52077" w14:paraId="39D4097F" w14:textId="77777777" w:rsidTr="00414A02">
        <w:trPr>
          <w:trHeight w:val="242"/>
        </w:trPr>
        <w:tc>
          <w:tcPr>
            <w:tcW w:w="1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AD7D437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Career Stage</w:t>
            </w:r>
            <w:r w:rsidRPr="00C52077">
              <w:rPr>
                <w:b/>
                <w:vertAlign w:val="superscript"/>
                <w:lang w:val="en-US"/>
              </w:rPr>
              <w:footnoteReference w:id="1"/>
            </w:r>
          </w:p>
        </w:tc>
        <w:tc>
          <w:tcPr>
            <w:tcW w:w="5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54F52389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Category A – Top grade researcher</w:t>
            </w:r>
          </w:p>
        </w:tc>
        <w:tc>
          <w:tcPr>
            <w:tcW w:w="2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5B612BA4" w14:textId="59EB4E30" w:rsidR="00C52077" w:rsidRPr="00C52077" w:rsidRDefault="00414A02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6FD0AFA9" w14:textId="77777777" w:rsidTr="00414A02">
        <w:trPr>
          <w:trHeight w:val="231"/>
        </w:trPr>
        <w:tc>
          <w:tcPr>
            <w:tcW w:w="1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D1B97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5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58982A26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Category B – Senior researcher </w:t>
            </w:r>
          </w:p>
        </w:tc>
        <w:tc>
          <w:tcPr>
            <w:tcW w:w="2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095D9C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3533437E" w14:textId="77777777" w:rsidTr="00414A02">
        <w:trPr>
          <w:trHeight w:val="222"/>
        </w:trPr>
        <w:tc>
          <w:tcPr>
            <w:tcW w:w="1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FD6B7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5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130CE8C0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Category C – </w:t>
            </w:r>
            <w:proofErr w:type="spellStart"/>
            <w:r w:rsidRPr="00C52077">
              <w:rPr>
                <w:lang w:val="en-US"/>
              </w:rPr>
              <w:t>Recognised</w:t>
            </w:r>
            <w:proofErr w:type="spellEnd"/>
            <w:r w:rsidRPr="00C52077">
              <w:rPr>
                <w:lang w:val="en-US"/>
              </w:rPr>
              <w:t xml:space="preserve"> researcher</w:t>
            </w:r>
          </w:p>
        </w:tc>
        <w:tc>
          <w:tcPr>
            <w:tcW w:w="2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7149BF0D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47AD2B9E" w14:textId="77777777" w:rsidTr="00414A02">
        <w:trPr>
          <w:trHeight w:val="197"/>
        </w:trPr>
        <w:tc>
          <w:tcPr>
            <w:tcW w:w="1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116AA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5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6BF1BB9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Category D – First stage researcher</w:t>
            </w:r>
          </w:p>
        </w:tc>
        <w:tc>
          <w:tcPr>
            <w:tcW w:w="2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2C97693E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163D994E" w14:textId="77777777" w:rsidTr="00414A02">
        <w:trPr>
          <w:trHeight w:val="419"/>
        </w:trPr>
        <w:tc>
          <w:tcPr>
            <w:tcW w:w="953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F19CC" w14:textId="72E6E9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 xml:space="preserve">Role of Researcher in the Project:  </w:t>
            </w:r>
            <w:r w:rsidRPr="00C52077">
              <w:rPr>
                <w:lang w:val="en-US"/>
              </w:rPr>
              <w:t xml:space="preserve">Leading </w:t>
            </w:r>
            <w:r w:rsidR="00414A02" w:rsidRPr="00C52077">
              <w:rPr>
                <w:rFonts w:ascii="Segoe UI Symbol" w:hAnsi="Segoe UI Symbol" w:cs="Segoe UI Symbol"/>
                <w:lang w:val="en-US"/>
              </w:rPr>
              <w:t>☐</w:t>
            </w:r>
            <w:r w:rsidRPr="00C52077">
              <w:rPr>
                <w:lang w:val="en-US"/>
              </w:rPr>
              <w:t xml:space="preserve">   Team Member </w:t>
            </w: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3431022D" w14:textId="77777777" w:rsidTr="00414A02">
        <w:trPr>
          <w:trHeight w:val="411"/>
        </w:trPr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542EF1EB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Reference Identifier</w:t>
            </w:r>
          </w:p>
        </w:tc>
        <w:tc>
          <w:tcPr>
            <w:tcW w:w="74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2803A122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Type of identifier:</w:t>
            </w:r>
          </w:p>
          <w:p w14:paraId="2E496A3F" w14:textId="45EABA60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ORCID: </w:t>
            </w:r>
          </w:p>
          <w:p w14:paraId="517DC502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lastRenderedPageBreak/>
              <w:t>Researcher Id:</w:t>
            </w:r>
          </w:p>
          <w:p w14:paraId="60FBBA90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Other – specify:</w:t>
            </w:r>
          </w:p>
        </w:tc>
      </w:tr>
    </w:tbl>
    <w:p w14:paraId="572D4659" w14:textId="77777777" w:rsidR="00C52077" w:rsidRPr="00C52077" w:rsidRDefault="00C52077" w:rsidP="00C52077">
      <w:pPr>
        <w:rPr>
          <w:lang w:val="en-US"/>
        </w:rPr>
      </w:pPr>
      <w:r w:rsidRPr="00C52077">
        <w:rPr>
          <w:lang w:val="en-US"/>
        </w:rPr>
        <w:lastRenderedPageBreak/>
        <w:t xml:space="preserve">* Please add more tables if more researchers will be involved in the project. </w:t>
      </w:r>
    </w:p>
    <w:p w14:paraId="7EF0A18A" w14:textId="77777777" w:rsidR="00C52077" w:rsidRPr="00C52077" w:rsidRDefault="00C52077" w:rsidP="00C52077">
      <w:pPr>
        <w:rPr>
          <w:b/>
        </w:rPr>
      </w:pPr>
    </w:p>
    <w:tbl>
      <w:tblPr>
        <w:tblpPr w:leftFromText="180" w:rightFromText="180" w:vertAnchor="text" w:tblpY="67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7"/>
        <w:gridCol w:w="566"/>
        <w:gridCol w:w="425"/>
        <w:gridCol w:w="1276"/>
        <w:gridCol w:w="2978"/>
        <w:gridCol w:w="752"/>
        <w:gridCol w:w="1981"/>
      </w:tblGrid>
      <w:tr w:rsidR="00C52077" w:rsidRPr="00C52077" w14:paraId="66BBD693" w14:textId="77777777" w:rsidTr="00441158">
        <w:trPr>
          <w:trHeight w:val="416"/>
        </w:trPr>
        <w:tc>
          <w:tcPr>
            <w:tcW w:w="953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707229D5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Researcher #2</w:t>
            </w:r>
          </w:p>
        </w:tc>
      </w:tr>
      <w:tr w:rsidR="00C52077" w:rsidRPr="00C52077" w14:paraId="675190C5" w14:textId="77777777" w:rsidTr="00441158">
        <w:trPr>
          <w:trHeight w:val="701"/>
        </w:trPr>
        <w:tc>
          <w:tcPr>
            <w:tcW w:w="2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3AB87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Title </w:t>
            </w:r>
            <w:r w:rsidRPr="00C52077">
              <w:rPr>
                <w:lang w:val="en-US"/>
              </w:rPr>
              <w:t xml:space="preserve">(Prof; Dr; </w:t>
            </w:r>
            <w:proofErr w:type="spellStart"/>
            <w:r w:rsidRPr="00C52077">
              <w:rPr>
                <w:lang w:val="en-US"/>
              </w:rPr>
              <w:t>Mr</w:t>
            </w:r>
            <w:proofErr w:type="spellEnd"/>
            <w:r w:rsidRPr="00C52077">
              <w:rPr>
                <w:lang w:val="en-US"/>
              </w:rPr>
              <w:t xml:space="preserve">; </w:t>
            </w:r>
            <w:proofErr w:type="spellStart"/>
            <w:r w:rsidRPr="00C52077">
              <w:rPr>
                <w:lang w:val="en-US"/>
              </w:rPr>
              <w:t>Ms</w:t>
            </w:r>
            <w:proofErr w:type="spellEnd"/>
            <w:r w:rsidRPr="00C52077">
              <w:rPr>
                <w:lang w:val="en-US"/>
              </w:rPr>
              <w:t>):</w:t>
            </w:r>
            <w:r w:rsidRPr="00C52077">
              <w:rPr>
                <w:b/>
                <w:lang w:val="en-US"/>
              </w:rPr>
              <w:t xml:space="preserve">  </w:t>
            </w:r>
          </w:p>
          <w:p w14:paraId="267849FD" w14:textId="58FCD4DB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0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BB309F" w14:textId="7906E09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First Name: </w:t>
            </w:r>
          </w:p>
          <w:p w14:paraId="7B452910" w14:textId="767EC98B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 xml:space="preserve">Last Name: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53AD5" w14:textId="1B2A7860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Woman </w:t>
            </w:r>
            <w:r w:rsidR="00414A02" w:rsidRPr="00C52077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goog_rdk_7"/>
                <w:id w:val="-1215966242"/>
              </w:sdtPr>
              <w:sdtContent>
                <w:r w:rsidR="00414A02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25EEC623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 xml:space="preserve">Man </w:t>
            </w:r>
            <w:r w:rsidRPr="00C52077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goog_rdk_7"/>
                <w:id w:val="1679077012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5433EE80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Non-binary</w:t>
            </w:r>
            <w:r w:rsidRPr="00C52077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goog_rdk_8"/>
                <w:id w:val="-1094085628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6682BD2E" w14:textId="77777777" w:rsidTr="00441158">
        <w:trPr>
          <w:trHeight w:val="413"/>
        </w:trPr>
        <w:tc>
          <w:tcPr>
            <w:tcW w:w="38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BC177" w14:textId="318154B8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>Nationality:</w:t>
            </w:r>
            <w:r w:rsidRPr="00C52077">
              <w:rPr>
                <w:lang w:val="en-US"/>
              </w:rPr>
              <w:t xml:space="preserve">   </w:t>
            </w:r>
          </w:p>
        </w:tc>
        <w:tc>
          <w:tcPr>
            <w:tcW w:w="57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9BB4A" w14:textId="4758B76B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Email:</w:t>
            </w:r>
            <w:r w:rsidRPr="00C52077">
              <w:rPr>
                <w:lang w:val="en-US"/>
              </w:rPr>
              <w:t xml:space="preserve">  </w:t>
            </w:r>
          </w:p>
        </w:tc>
      </w:tr>
      <w:tr w:rsidR="00C52077" w:rsidRPr="00C52077" w14:paraId="352C8EA1" w14:textId="77777777" w:rsidTr="00441158">
        <w:trPr>
          <w:trHeight w:val="242"/>
        </w:trPr>
        <w:tc>
          <w:tcPr>
            <w:tcW w:w="1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0A06980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Career Stage</w:t>
            </w:r>
            <w:r w:rsidRPr="00C52077">
              <w:rPr>
                <w:b/>
                <w:vertAlign w:val="superscript"/>
                <w:lang w:val="en-US"/>
              </w:rPr>
              <w:footnoteReference w:id="2"/>
            </w:r>
          </w:p>
        </w:tc>
        <w:tc>
          <w:tcPr>
            <w:tcW w:w="5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4FC1A8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Category A – Top grade researcher</w:t>
            </w:r>
          </w:p>
        </w:tc>
        <w:tc>
          <w:tcPr>
            <w:tcW w:w="2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692B4BD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2224BEFA" w14:textId="77777777" w:rsidTr="00441158">
        <w:trPr>
          <w:trHeight w:val="231"/>
        </w:trPr>
        <w:tc>
          <w:tcPr>
            <w:tcW w:w="1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87369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5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7202A1C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Category B – Senior researcher </w:t>
            </w:r>
          </w:p>
        </w:tc>
        <w:tc>
          <w:tcPr>
            <w:tcW w:w="2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77FC3907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5B099420" w14:textId="77777777" w:rsidTr="00441158">
        <w:trPr>
          <w:trHeight w:val="222"/>
        </w:trPr>
        <w:tc>
          <w:tcPr>
            <w:tcW w:w="1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F32FE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5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201420A1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Category C – </w:t>
            </w:r>
            <w:proofErr w:type="spellStart"/>
            <w:r w:rsidRPr="00C52077">
              <w:rPr>
                <w:lang w:val="en-US"/>
              </w:rPr>
              <w:t>Recognised</w:t>
            </w:r>
            <w:proofErr w:type="spellEnd"/>
            <w:r w:rsidRPr="00C52077">
              <w:rPr>
                <w:lang w:val="en-US"/>
              </w:rPr>
              <w:t xml:space="preserve"> researcher</w:t>
            </w:r>
          </w:p>
        </w:tc>
        <w:tc>
          <w:tcPr>
            <w:tcW w:w="2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F3478C3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08876EB0" w14:textId="77777777" w:rsidTr="00441158">
        <w:trPr>
          <w:trHeight w:val="197"/>
        </w:trPr>
        <w:tc>
          <w:tcPr>
            <w:tcW w:w="1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46DD0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5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875846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Category D – First stage researcher</w:t>
            </w:r>
          </w:p>
        </w:tc>
        <w:tc>
          <w:tcPr>
            <w:tcW w:w="2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1F6533F8" w14:textId="1E011602" w:rsidR="00C52077" w:rsidRPr="00C52077" w:rsidRDefault="00414A02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7"/>
                <w:id w:val="-54775731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077224C0" w14:textId="77777777" w:rsidTr="00441158">
        <w:trPr>
          <w:trHeight w:val="419"/>
        </w:trPr>
        <w:tc>
          <w:tcPr>
            <w:tcW w:w="953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E1540" w14:textId="53CAD36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 xml:space="preserve">Role of Researcher in the Project:  </w:t>
            </w:r>
            <w:r w:rsidRPr="00C52077">
              <w:rPr>
                <w:lang w:val="en-US"/>
              </w:rPr>
              <w:t xml:space="preserve">Leading </w:t>
            </w: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  <w:r w:rsidRPr="00C52077">
              <w:rPr>
                <w:lang w:val="en-US"/>
              </w:rPr>
              <w:t xml:space="preserve">   Team Member </w:t>
            </w:r>
            <w:r w:rsidR="00761F19" w:rsidRPr="00C52077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goog_rdk_7"/>
                <w:id w:val="-1800294050"/>
              </w:sdtPr>
              <w:sdtContent>
                <w:r w:rsidR="00761F19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1A65BAB6" w14:textId="77777777" w:rsidTr="00441158">
        <w:trPr>
          <w:trHeight w:val="419"/>
        </w:trPr>
        <w:tc>
          <w:tcPr>
            <w:tcW w:w="953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88DD3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</w:tr>
      <w:tr w:rsidR="00C52077" w:rsidRPr="00C52077" w14:paraId="24D888D9" w14:textId="77777777" w:rsidTr="00441158">
        <w:trPr>
          <w:trHeight w:val="411"/>
        </w:trPr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BB8908A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Reference Identifier</w:t>
            </w:r>
          </w:p>
        </w:tc>
        <w:tc>
          <w:tcPr>
            <w:tcW w:w="74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28DCF5C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Type of identifier:</w:t>
            </w:r>
          </w:p>
          <w:p w14:paraId="1558AC01" w14:textId="271CED09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ORCID: </w:t>
            </w:r>
          </w:p>
          <w:p w14:paraId="05CB62F5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Researcher Id:</w:t>
            </w:r>
          </w:p>
          <w:p w14:paraId="66A00B25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lastRenderedPageBreak/>
              <w:t>Other – specify:</w:t>
            </w:r>
          </w:p>
        </w:tc>
      </w:tr>
    </w:tbl>
    <w:p w14:paraId="2206B0B8" w14:textId="77777777" w:rsidR="00C52077" w:rsidRPr="00C52077" w:rsidRDefault="00C52077" w:rsidP="00C52077">
      <w:pPr>
        <w:rPr>
          <w:lang w:val="en-US"/>
        </w:rPr>
      </w:pPr>
      <w:r w:rsidRPr="00C52077">
        <w:rPr>
          <w:lang w:val="en-US"/>
        </w:rPr>
        <w:lastRenderedPageBreak/>
        <w:t xml:space="preserve">* Please add more tables if more researchers will be involved in the project. </w:t>
      </w:r>
    </w:p>
    <w:p w14:paraId="75B64C0C" w14:textId="77777777" w:rsidR="00C52077" w:rsidRPr="00C52077" w:rsidRDefault="00C52077" w:rsidP="00C52077">
      <w:pPr>
        <w:rPr>
          <w:lang w:val="en-US"/>
        </w:rPr>
      </w:pPr>
    </w:p>
    <w:p w14:paraId="6D9053F4" w14:textId="77777777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 xml:space="preserve"> Infrastructure and Technical Equipment relevant to the Proposed Work (up to 5) </w:t>
      </w: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1"/>
        <w:gridCol w:w="6704"/>
      </w:tblGrid>
      <w:tr w:rsidR="00C52077" w:rsidRPr="00C52077" w14:paraId="2F687E86" w14:textId="77777777" w:rsidTr="00441158">
        <w:trPr>
          <w:trHeight w:val="27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4F1B18C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Infrastructure / Equipment </w:t>
            </w:r>
          </w:p>
        </w:tc>
        <w:tc>
          <w:tcPr>
            <w:tcW w:w="6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7353614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Short Description (300 characters including spaces)</w:t>
            </w:r>
          </w:p>
        </w:tc>
      </w:tr>
      <w:tr w:rsidR="00C52077" w:rsidRPr="00C52077" w14:paraId="1608AB34" w14:textId="77777777" w:rsidTr="00441158">
        <w:trPr>
          <w:trHeight w:val="537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AABAD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6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8F340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</w:tr>
      <w:tr w:rsidR="00C52077" w:rsidRPr="00C52077" w14:paraId="2BD9E92D" w14:textId="77777777" w:rsidTr="00441158">
        <w:trPr>
          <w:trHeight w:val="537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CB245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6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FECBD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</w:tr>
      <w:tr w:rsidR="00C52077" w:rsidRPr="00C52077" w14:paraId="2E4197ED" w14:textId="77777777" w:rsidTr="00441158">
        <w:trPr>
          <w:trHeight w:val="537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32702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6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C5263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</w:tr>
      <w:tr w:rsidR="00C52077" w:rsidRPr="00C52077" w14:paraId="0D83E808" w14:textId="77777777" w:rsidTr="00441158">
        <w:trPr>
          <w:trHeight w:val="537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E3198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6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16D89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</w:tr>
      <w:tr w:rsidR="00C52077" w:rsidRPr="00C52077" w14:paraId="62314E5C" w14:textId="77777777" w:rsidTr="00441158">
        <w:trPr>
          <w:trHeight w:val="537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9246B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6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6E87A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</w:tr>
    </w:tbl>
    <w:p w14:paraId="1898088D" w14:textId="77777777" w:rsidR="00C52077" w:rsidRPr="00C52077" w:rsidRDefault="00C52077" w:rsidP="00C52077">
      <w:pPr>
        <w:rPr>
          <w:lang w:val="en-US"/>
        </w:rPr>
      </w:pPr>
    </w:p>
    <w:p w14:paraId="07B0D679" w14:textId="77777777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>Gender Equality Plan (Note: For proposals with deadlines in 2022 and beyond, it is mandatory for Public Bodies, Higher Education Establishments and Research Organisations to have a GEP at proposal stage)</w:t>
      </w:r>
    </w:p>
    <w:tbl>
      <w:tblPr>
        <w:tblpPr w:leftFromText="180" w:rightFromText="180" w:vertAnchor="text" w:tblpX="-10" w:tblpY="135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65"/>
        <w:gridCol w:w="1170"/>
      </w:tblGrid>
      <w:tr w:rsidR="00C52077" w:rsidRPr="00C52077" w14:paraId="3F3964E3" w14:textId="77777777" w:rsidTr="00441158">
        <w:trPr>
          <w:trHeight w:val="419"/>
        </w:trPr>
        <w:tc>
          <w:tcPr>
            <w:tcW w:w="8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26208439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Does the </w:t>
            </w:r>
            <w:proofErr w:type="spellStart"/>
            <w:r w:rsidRPr="00C52077">
              <w:rPr>
                <w:b/>
                <w:lang w:val="en-US"/>
              </w:rPr>
              <w:t>organisation</w:t>
            </w:r>
            <w:proofErr w:type="spellEnd"/>
            <w:r w:rsidRPr="00C52077">
              <w:rPr>
                <w:b/>
                <w:lang w:val="en-US"/>
              </w:rPr>
              <w:t xml:space="preserve"> have a Gender Equality Plan (GEP) covering the elements listed below</w:t>
            </w:r>
            <w:r w:rsidRPr="00C52077">
              <w:rPr>
                <w:lang w:val="en-US"/>
              </w:rPr>
              <w:t>?</w:t>
            </w:r>
            <w:r w:rsidRPr="00C52077">
              <w:rPr>
                <w:b/>
                <w:lang w:val="en-US"/>
              </w:rPr>
              <w:t xml:space="preserve"> </w:t>
            </w:r>
          </w:p>
          <w:p w14:paraId="487D5540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>Minimum requirements (building blocks) for a GEP</w:t>
            </w:r>
          </w:p>
          <w:p w14:paraId="0B3C4A3A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>Public GEP:</w:t>
            </w:r>
            <w:r w:rsidRPr="00C52077">
              <w:rPr>
                <w:lang w:val="en-US"/>
              </w:rPr>
              <w:t xml:space="preserve"> formal document published on the institution’s website and signed by the top management, addressing the following issues:</w:t>
            </w:r>
          </w:p>
          <w:p w14:paraId="22F83B9C" w14:textId="77777777" w:rsidR="00C52077" w:rsidRPr="00C52077" w:rsidRDefault="00C52077" w:rsidP="00C52077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C52077">
              <w:rPr>
                <w:b/>
                <w:lang w:val="en-US"/>
              </w:rPr>
              <w:t>Dedicated resources:</w:t>
            </w:r>
            <w:r w:rsidRPr="00C52077">
              <w:rPr>
                <w:lang w:val="en-US"/>
              </w:rPr>
              <w:t xml:space="preserve"> commitment of human resources and gender expertise to implement it. </w:t>
            </w:r>
          </w:p>
          <w:p w14:paraId="28138D6A" w14:textId="77777777" w:rsidR="00C52077" w:rsidRPr="00C52077" w:rsidRDefault="00C52077" w:rsidP="00C52077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C52077">
              <w:rPr>
                <w:b/>
                <w:lang w:val="en-US"/>
              </w:rPr>
              <w:t>Data collection and monitoring:</w:t>
            </w:r>
            <w:r w:rsidRPr="00C52077">
              <w:rPr>
                <w:lang w:val="en-US"/>
              </w:rPr>
              <w:t xml:space="preserve"> sex/gender disaggregated data on personnel and students and annual reporting based on indicators. </w:t>
            </w:r>
          </w:p>
          <w:p w14:paraId="1124E8C3" w14:textId="77777777" w:rsidR="00C52077" w:rsidRPr="00C52077" w:rsidRDefault="00C52077" w:rsidP="00C52077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C52077">
              <w:rPr>
                <w:b/>
                <w:lang w:val="en-US"/>
              </w:rPr>
              <w:t>Training:</w:t>
            </w:r>
            <w:r w:rsidRPr="00C52077">
              <w:rPr>
                <w:lang w:val="en-US"/>
              </w:rPr>
              <w:t xml:space="preserve"> Awareness raising/trainings on gender equality and unconscious gender biases for staff and decision-makers.</w:t>
            </w:r>
          </w:p>
          <w:p w14:paraId="50023EBB" w14:textId="77777777" w:rsidR="00C52077" w:rsidRPr="00C52077" w:rsidRDefault="00C52077" w:rsidP="00C52077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C52077">
              <w:rPr>
                <w:b/>
                <w:lang w:val="en-US"/>
              </w:rPr>
              <w:t>Minimum areas</w:t>
            </w:r>
            <w:r w:rsidRPr="00C52077">
              <w:rPr>
                <w:lang w:val="en-US"/>
              </w:rPr>
              <w:t xml:space="preserve"> to be </w:t>
            </w:r>
            <w:r w:rsidRPr="00C52077">
              <w:rPr>
                <w:b/>
                <w:lang w:val="en-US"/>
              </w:rPr>
              <w:t>covered</w:t>
            </w:r>
            <w:r w:rsidRPr="00C52077">
              <w:rPr>
                <w:lang w:val="en-US"/>
              </w:rPr>
              <w:t xml:space="preserve"> and addressed via concrete measures and targets: </w:t>
            </w:r>
          </w:p>
          <w:p w14:paraId="012D6720" w14:textId="77777777" w:rsidR="00C52077" w:rsidRPr="00C52077" w:rsidRDefault="00C52077" w:rsidP="00C52077">
            <w:pPr>
              <w:numPr>
                <w:ilvl w:val="1"/>
                <w:numId w:val="2"/>
              </w:numPr>
              <w:rPr>
                <w:lang w:val="en-US"/>
              </w:rPr>
            </w:pPr>
            <w:r w:rsidRPr="00C52077">
              <w:rPr>
                <w:lang w:val="en-US"/>
              </w:rPr>
              <w:lastRenderedPageBreak/>
              <w:t xml:space="preserve">work-life balance and </w:t>
            </w:r>
            <w:proofErr w:type="spellStart"/>
            <w:r w:rsidRPr="00C52077">
              <w:rPr>
                <w:lang w:val="en-US"/>
              </w:rPr>
              <w:t>organisational</w:t>
            </w:r>
            <w:proofErr w:type="spellEnd"/>
            <w:r w:rsidRPr="00C52077">
              <w:rPr>
                <w:lang w:val="en-US"/>
              </w:rPr>
              <w:t xml:space="preserve"> </w:t>
            </w:r>
            <w:proofErr w:type="gramStart"/>
            <w:r w:rsidRPr="00C52077">
              <w:rPr>
                <w:lang w:val="en-US"/>
              </w:rPr>
              <w:t>culture;</w:t>
            </w:r>
            <w:proofErr w:type="gramEnd"/>
          </w:p>
          <w:p w14:paraId="45D9EC46" w14:textId="77777777" w:rsidR="00C52077" w:rsidRPr="00C52077" w:rsidRDefault="00C52077" w:rsidP="00C52077">
            <w:pPr>
              <w:numPr>
                <w:ilvl w:val="1"/>
                <w:numId w:val="2"/>
              </w:numPr>
              <w:rPr>
                <w:lang w:val="en-US"/>
              </w:rPr>
            </w:pPr>
            <w:r w:rsidRPr="00C52077">
              <w:rPr>
                <w:lang w:val="en-US"/>
              </w:rPr>
              <w:t xml:space="preserve">gender balance in leadership and </w:t>
            </w:r>
            <w:proofErr w:type="gramStart"/>
            <w:r w:rsidRPr="00C52077">
              <w:rPr>
                <w:lang w:val="en-US"/>
              </w:rPr>
              <w:t>decision-making;</w:t>
            </w:r>
            <w:proofErr w:type="gramEnd"/>
          </w:p>
          <w:p w14:paraId="544A155E" w14:textId="77777777" w:rsidR="00C52077" w:rsidRPr="00C52077" w:rsidRDefault="00C52077" w:rsidP="00C52077">
            <w:pPr>
              <w:numPr>
                <w:ilvl w:val="1"/>
                <w:numId w:val="2"/>
              </w:numPr>
              <w:rPr>
                <w:lang w:val="en-US"/>
              </w:rPr>
            </w:pPr>
            <w:r w:rsidRPr="00C52077">
              <w:rPr>
                <w:lang w:val="en-US"/>
              </w:rPr>
              <w:t xml:space="preserve">gender equality in recruitment and career </w:t>
            </w:r>
            <w:proofErr w:type="gramStart"/>
            <w:r w:rsidRPr="00C52077">
              <w:rPr>
                <w:lang w:val="en-US"/>
              </w:rPr>
              <w:t>progression;</w:t>
            </w:r>
            <w:proofErr w:type="gramEnd"/>
          </w:p>
          <w:p w14:paraId="39229795" w14:textId="77777777" w:rsidR="00C52077" w:rsidRPr="00C52077" w:rsidRDefault="00C52077" w:rsidP="00C52077">
            <w:pPr>
              <w:numPr>
                <w:ilvl w:val="1"/>
                <w:numId w:val="2"/>
              </w:numPr>
              <w:rPr>
                <w:lang w:val="en-US"/>
              </w:rPr>
            </w:pPr>
            <w:r w:rsidRPr="00C52077">
              <w:rPr>
                <w:lang w:val="en-US"/>
              </w:rPr>
              <w:t xml:space="preserve">integration of the gender dimension into research and teaching </w:t>
            </w:r>
            <w:proofErr w:type="gramStart"/>
            <w:r w:rsidRPr="00C52077">
              <w:rPr>
                <w:lang w:val="en-US"/>
              </w:rPr>
              <w:t>content;</w:t>
            </w:r>
            <w:proofErr w:type="gramEnd"/>
          </w:p>
          <w:p w14:paraId="7F1E0033" w14:textId="77777777" w:rsidR="00C52077" w:rsidRPr="00C52077" w:rsidRDefault="00C52077" w:rsidP="00C52077">
            <w:pPr>
              <w:numPr>
                <w:ilvl w:val="1"/>
                <w:numId w:val="2"/>
              </w:numPr>
              <w:rPr>
                <w:lang w:val="en-US"/>
              </w:rPr>
            </w:pPr>
            <w:r w:rsidRPr="00C52077">
              <w:rPr>
                <w:lang w:val="en-US"/>
              </w:rPr>
              <w:t>measures against gender-based violence including sexual harassment.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A92E6" w14:textId="1A62803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lastRenderedPageBreak/>
              <w:t>Yes</w:t>
            </w:r>
            <w:sdt>
              <w:sdtPr>
                <w:rPr>
                  <w:lang w:val="en-US"/>
                </w:rPr>
                <w:tag w:val="goog_rdk_32"/>
                <w:id w:val="1414205259"/>
              </w:sdtPr>
              <w:sdtContent>
                <w:r w:rsidRPr="00C52077">
                  <w:rPr>
                    <w:lang w:val="el-GR"/>
                  </w:rPr>
                  <w:t xml:space="preserve"> </w:t>
                </w:r>
                <w:r w:rsidR="00441158" w:rsidRPr="00C52077">
                  <w:rPr>
                    <w:lang w:val="en-US"/>
                  </w:rPr>
                  <w:t xml:space="preserve"> </w:t>
                </w:r>
                <w:sdt>
                  <w:sdtPr>
                    <w:rPr>
                      <w:lang w:val="en-US"/>
                    </w:rPr>
                    <w:tag w:val="goog_rdk_32"/>
                    <w:id w:val="1954669083"/>
                  </w:sdtPr>
                  <w:sdtContent>
                    <w:r w:rsidR="00441158" w:rsidRPr="00C52077">
                      <w:rPr>
                        <w:rFonts w:ascii="Segoe UI Symbol" w:hAnsi="Segoe UI Symbol" w:cs="Segoe UI Symbol"/>
                        <w:lang w:val="en-US"/>
                      </w:rPr>
                      <w:t>☐</w:t>
                    </w:r>
                  </w:sdtContent>
                </w:sdt>
                <w:r w:rsidR="00441158" w:rsidRPr="00C52077">
                  <w:rPr>
                    <w:lang w:val="en-US"/>
                  </w:rPr>
                  <w:t xml:space="preserve"> </w:t>
                </w:r>
              </w:sdtContent>
            </w:sdt>
          </w:p>
          <w:p w14:paraId="73E24A75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 No</w:t>
            </w:r>
            <w:r w:rsidRPr="00C52077">
              <w:rPr>
                <w:lang w:val="el-GR"/>
              </w:rPr>
              <w:t xml:space="preserve"> </w:t>
            </w:r>
            <w:sdt>
              <w:sdtPr>
                <w:rPr>
                  <w:lang w:val="en-US"/>
                </w:rPr>
                <w:tag w:val="goog_rdk_32"/>
                <w:id w:val="1254325217"/>
              </w:sdtPr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4B4F6097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 </w:t>
            </w:r>
          </w:p>
        </w:tc>
      </w:tr>
      <w:tr w:rsidR="00C52077" w:rsidRPr="00C52077" w14:paraId="36576234" w14:textId="77777777" w:rsidTr="00441158">
        <w:trPr>
          <w:trHeight w:val="231"/>
        </w:trPr>
        <w:tc>
          <w:tcPr>
            <w:tcW w:w="9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9BC00" w14:textId="77777777" w:rsidR="00441158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If yes, please provide a relevant URL: </w:t>
            </w:r>
          </w:p>
          <w:p w14:paraId="3A67ACA7" w14:textId="256E0B02" w:rsidR="00441158" w:rsidRPr="00C52077" w:rsidRDefault="00441158" w:rsidP="00C52077">
            <w:pPr>
              <w:rPr>
                <w:b/>
                <w:lang w:val="en-US"/>
              </w:rPr>
            </w:pPr>
          </w:p>
        </w:tc>
      </w:tr>
    </w:tbl>
    <w:p w14:paraId="515F2F12" w14:textId="77777777" w:rsidR="00C52077" w:rsidRPr="00C52077" w:rsidRDefault="00C52077" w:rsidP="00C52077">
      <w:pPr>
        <w:rPr>
          <w:lang w:val="it-IT"/>
        </w:rPr>
      </w:pPr>
    </w:p>
    <w:p w14:paraId="4B9D98A2" w14:textId="77777777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 xml:space="preserve">Affiliated entities (if yes, a separate form will be sent </w:t>
      </w:r>
      <w:proofErr w:type="gramStart"/>
      <w:r w:rsidRPr="00C52077">
        <w:rPr>
          <w:b/>
        </w:rPr>
        <w:t>later on</w:t>
      </w:r>
      <w:proofErr w:type="gramEnd"/>
      <w:r w:rsidRPr="00C52077">
        <w:rPr>
          <w:b/>
        </w:rPr>
        <w:t>)</w:t>
      </w: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35"/>
      </w:tblGrid>
      <w:tr w:rsidR="00C52077" w:rsidRPr="00C52077" w14:paraId="1CDF12E0" w14:textId="77777777" w:rsidTr="00441158">
        <w:tc>
          <w:tcPr>
            <w:tcW w:w="9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5698C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Do you wish to engage an </w:t>
            </w:r>
            <w:r w:rsidRPr="00C52077">
              <w:rPr>
                <w:b/>
                <w:lang w:val="en-US"/>
              </w:rPr>
              <w:t>affiliated entity</w:t>
            </w:r>
            <w:r w:rsidRPr="00C52077">
              <w:rPr>
                <w:vertAlign w:val="superscript"/>
                <w:lang w:val="en-US"/>
              </w:rPr>
              <w:footnoteReference w:id="3"/>
            </w:r>
            <w:r w:rsidRPr="00C52077">
              <w:rPr>
                <w:lang w:val="en-US"/>
              </w:rPr>
              <w:t xml:space="preserve"> in this project? If </w:t>
            </w:r>
            <w:proofErr w:type="gramStart"/>
            <w:r w:rsidRPr="00C52077">
              <w:rPr>
                <w:b/>
                <w:lang w:val="en-US"/>
              </w:rPr>
              <w:t>yes</w:t>
            </w:r>
            <w:proofErr w:type="gramEnd"/>
            <w:r w:rsidRPr="00C52077">
              <w:rPr>
                <w:b/>
                <w:lang w:val="en-US"/>
              </w:rPr>
              <w:t xml:space="preserve"> </w:t>
            </w:r>
            <w:r w:rsidRPr="00C52077">
              <w:rPr>
                <w:lang w:val="en-US"/>
              </w:rPr>
              <w:t xml:space="preserve">please complete the below: </w:t>
            </w:r>
          </w:p>
        </w:tc>
      </w:tr>
    </w:tbl>
    <w:p w14:paraId="34E3EE52" w14:textId="77777777" w:rsidR="00C52077" w:rsidRPr="00C52077" w:rsidRDefault="00C52077" w:rsidP="00C52077">
      <w:pPr>
        <w:rPr>
          <w:lang w:val="en-US"/>
        </w:rPr>
      </w:pP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7"/>
        <w:gridCol w:w="5428"/>
      </w:tblGrid>
      <w:tr w:rsidR="00C52077" w:rsidRPr="00C52077" w14:paraId="771C2B04" w14:textId="77777777" w:rsidTr="00441158"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73A9C8D" w14:textId="77777777" w:rsidR="00C52077" w:rsidRPr="00C52077" w:rsidRDefault="00C52077" w:rsidP="00C52077">
            <w:pPr>
              <w:rPr>
                <w:b/>
                <w:lang w:val="en-US"/>
              </w:rPr>
            </w:pPr>
            <w:proofErr w:type="spellStart"/>
            <w:r w:rsidRPr="00C52077">
              <w:rPr>
                <w:b/>
                <w:lang w:val="en-US"/>
              </w:rPr>
              <w:t>Organisation’s</w:t>
            </w:r>
            <w:proofErr w:type="spellEnd"/>
            <w:r w:rsidRPr="00C52077">
              <w:rPr>
                <w:b/>
                <w:lang w:val="en-US"/>
              </w:rPr>
              <w:t xml:space="preserve"> Official Legal Name: 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A21F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  <w:tr w:rsidR="00C52077" w:rsidRPr="00C52077" w14:paraId="0B737C48" w14:textId="77777777" w:rsidTr="00441158"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EAB3BA8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Partner Identification Number (PIC):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519B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</w:tbl>
    <w:p w14:paraId="687388E1" w14:textId="77777777" w:rsidR="00C52077" w:rsidRPr="00C52077" w:rsidRDefault="00C52077" w:rsidP="00C52077">
      <w:pPr>
        <w:rPr>
          <w:lang w:val="en-US"/>
        </w:rPr>
      </w:pPr>
    </w:p>
    <w:p w14:paraId="5E2EED3E" w14:textId="77777777" w:rsidR="007B3800" w:rsidRPr="00197E8F" w:rsidRDefault="007B3800" w:rsidP="00197E8F"/>
    <w:sectPr w:rsidR="007B3800" w:rsidRPr="00197E8F" w:rsidSect="00C520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678" w:right="1286" w:bottom="2030" w:left="1282" w:header="706" w:footer="19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689F0" w14:textId="77777777" w:rsidR="00275A3A" w:rsidRDefault="00275A3A" w:rsidP="00F02C79">
      <w:r>
        <w:separator/>
      </w:r>
    </w:p>
  </w:endnote>
  <w:endnote w:type="continuationSeparator" w:id="0">
    <w:p w14:paraId="199FC914" w14:textId="77777777" w:rsidR="00275A3A" w:rsidRDefault="00275A3A" w:rsidP="00F02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2615D" w14:textId="77777777" w:rsidR="004A5FC6" w:rsidRDefault="004A5F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D9876" w14:textId="77777777" w:rsidR="007B3800" w:rsidRDefault="007B3800" w:rsidP="00F02C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22E66" w14:textId="77777777" w:rsidR="004A5FC6" w:rsidRDefault="004A5F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7BE85" w14:textId="77777777" w:rsidR="00275A3A" w:rsidRDefault="00275A3A" w:rsidP="00F02C79">
      <w:r>
        <w:separator/>
      </w:r>
    </w:p>
  </w:footnote>
  <w:footnote w:type="continuationSeparator" w:id="0">
    <w:p w14:paraId="503FCB81" w14:textId="77777777" w:rsidR="00275A3A" w:rsidRDefault="00275A3A" w:rsidP="00F02C79">
      <w:r>
        <w:continuationSeparator/>
      </w:r>
    </w:p>
  </w:footnote>
  <w:footnote w:id="1">
    <w:p w14:paraId="33571ED1" w14:textId="77777777" w:rsidR="00C52077" w:rsidRDefault="00C52077" w:rsidP="00C52077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Style w:val="FootnoteReference"/>
          <w:rFonts w:ascii="Calibri" w:hAnsi="Calibri"/>
        </w:rPr>
        <w:footnoteRef/>
      </w:r>
      <w:r>
        <w:rPr>
          <w:rFonts w:ascii="Times New Roman" w:eastAsia="Times New Roman" w:hAnsi="Times New Roman" w:cs="Times New Roman"/>
          <w:color w:val="FF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highlight w:val="green"/>
        </w:rPr>
        <w:t>Career Stages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3046142A" w14:textId="77777777" w:rsidR="00C52077" w:rsidRDefault="00C52077" w:rsidP="00C52077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Category A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  <w:t>Top grade researcher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the single highest grade/post at which research is normally conducted.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Example: ‘Full professor’ or ‘Director of research’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. </w:t>
      </w:r>
    </w:p>
    <w:p w14:paraId="0B8059BD" w14:textId="77777777" w:rsidR="00C52077" w:rsidRDefault="00C52077" w:rsidP="00C52077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Category B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  <w:t>Senior researcher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: Researchers working in positions not as senior as top position but more senior than newly qualified doctoral graduates (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IsCED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level 8).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Examples: ‘associate professor’ or ‘senior researcher’ or ‘principal investigator’.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55FF7044" w14:textId="77777777" w:rsidR="00C52077" w:rsidRDefault="00C52077" w:rsidP="00C52077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Category C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  <w:t>Recognised researcher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the first grade/post into which a newly qualified doctoral graduate would normally be recruited.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Examples: ‘assistant professor’, ‘investigator’ or ‘post-doctoral fellow’.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4382BAEB" w14:textId="77777777" w:rsidR="00C52077" w:rsidRDefault="00C52077" w:rsidP="00C52077">
      <w:pPr>
        <w:rPr>
          <w:rFonts w:ascii="Calibri" w:hAnsi="Calibri" w:cs="Calibri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Category D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  <w:t>First stage researcher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Either doctoral students at the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IsCED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level 8 who are engaged as researchers, or researchers working in posts that do not normally require a doctorate degree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.  Examples: ‘PhD students’ or ‘junior researchers’ (without a PhD).</w:t>
      </w:r>
    </w:p>
  </w:footnote>
  <w:footnote w:id="2">
    <w:p w14:paraId="09499786" w14:textId="77777777" w:rsidR="00C52077" w:rsidRDefault="00C52077" w:rsidP="00C52077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Style w:val="FootnoteReference"/>
          <w:rFonts w:ascii="Calibri" w:hAnsi="Calibri"/>
        </w:rPr>
        <w:footnoteRef/>
      </w:r>
      <w:r>
        <w:rPr>
          <w:rFonts w:ascii="Times New Roman" w:eastAsia="Times New Roman" w:hAnsi="Times New Roman" w:cs="Times New Roman"/>
          <w:color w:val="FF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highlight w:val="green"/>
        </w:rPr>
        <w:t>Career Stages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6746B476" w14:textId="77777777" w:rsidR="00C52077" w:rsidRDefault="00C52077" w:rsidP="00C52077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Category A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  <w:t>Top grade researcher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the single highest grade/post at which research is normally conducted.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Example: ‘Full professor’ or ‘Director of research’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. </w:t>
      </w:r>
    </w:p>
    <w:p w14:paraId="1E860955" w14:textId="77777777" w:rsidR="00C52077" w:rsidRDefault="00C52077" w:rsidP="00C52077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Category B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  <w:t>Senior researcher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: Researchers working in positions not as senior as top position but more senior than newly qualified doctoral graduates (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IsCED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level 8).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Examples: ‘associate professor’ or ‘senior researcher’ or ‘principal investigator’.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1720BC07" w14:textId="77777777" w:rsidR="00C52077" w:rsidRDefault="00C52077" w:rsidP="00C52077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Category C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  <w:t>Recognised researcher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the first grade/post into which a newly qualified doctoral graduate would normally be recruited.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Examples: ‘assistant professor’, ‘investigator’ or ‘post-doctoral fellow’.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5DDA0A38" w14:textId="77777777" w:rsidR="00C52077" w:rsidRDefault="00C52077" w:rsidP="00C52077">
      <w:pPr>
        <w:rPr>
          <w:rFonts w:ascii="Calibri" w:hAnsi="Calibri" w:cs="Calibri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Category D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  <w:t>First stage researcher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Either doctoral students at the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IsCED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level 8 who are engaged as researchers, or researchers working in posts that do not normally require a doctorate degree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.  Examples: ‘PhD students’ or ‘junior researchers’ (without a PhD).</w:t>
      </w:r>
    </w:p>
  </w:footnote>
  <w:footnote w:id="3">
    <w:p w14:paraId="10C6F098" w14:textId="77777777" w:rsidR="00C52077" w:rsidRDefault="00C52077" w:rsidP="00C52077">
      <w:pPr>
        <w:rPr>
          <w:color w:val="000000"/>
          <w:sz w:val="18"/>
          <w:szCs w:val="18"/>
        </w:rPr>
      </w:pPr>
      <w:r>
        <w:rPr>
          <w:rStyle w:val="FootnoteReference"/>
          <w:rFonts w:ascii="Calibri" w:hAnsi="Calibri"/>
        </w:rPr>
        <w:footnoteRef/>
      </w:r>
      <w:r>
        <w:rPr>
          <w:color w:val="000000"/>
          <w:sz w:val="18"/>
          <w:szCs w:val="18"/>
        </w:rPr>
        <w:t xml:space="preserve"> </w:t>
      </w:r>
      <w:r>
        <w:rPr>
          <w:b/>
          <w:color w:val="000000"/>
          <w:sz w:val="18"/>
          <w:szCs w:val="18"/>
        </w:rPr>
        <w:t>Affiliated entities</w:t>
      </w:r>
      <w:r>
        <w:rPr>
          <w:color w:val="000000"/>
          <w:sz w:val="18"/>
          <w:szCs w:val="18"/>
        </w:rPr>
        <w:t xml:space="preserve"> (new for 2021-2027; previously called ‘linked third parties’) are in practice treated largely like beneficiaries (except that — formally speaking — they don’t sign the GA). They must fulfil the same conditions for participation and funding as the beneficiaries and need to have a validated participant identification code (PIC). Affiliated entities — are allowed to fully participate in the action; they are treated like beneficiaries for most issues (including cost eligibility); they do not however have access to the Portal.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CBF7D" w14:textId="77777777" w:rsidR="004A5FC6" w:rsidRDefault="004A5F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B4C0B" w14:textId="77777777" w:rsidR="007B3800" w:rsidRDefault="004A5FC6" w:rsidP="00F02C7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0B768C" wp14:editId="3ECFB240">
          <wp:simplePos x="0" y="0"/>
          <wp:positionH relativeFrom="column">
            <wp:posOffset>-809625</wp:posOffset>
          </wp:positionH>
          <wp:positionV relativeFrom="paragraph">
            <wp:posOffset>-436880</wp:posOffset>
          </wp:positionV>
          <wp:extent cx="7607300" cy="10751970"/>
          <wp:effectExtent l="0" t="0" r="0" b="5080"/>
          <wp:wrapNone/>
          <wp:docPr id="24" name="Picture 24" descr="Imagen que contiene 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Patrón de fond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5198" cy="107631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3C61">
      <w:tab/>
    </w:r>
  </w:p>
  <w:p w14:paraId="7C812486" w14:textId="77777777" w:rsidR="007B3800" w:rsidRDefault="007B3800" w:rsidP="00F02C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8AA11" w14:textId="77777777" w:rsidR="004A5FC6" w:rsidRDefault="004A5F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E52EC"/>
    <w:multiLevelType w:val="multilevel"/>
    <w:tmpl w:val="CA0A7418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E8F0172"/>
    <w:multiLevelType w:val="multilevel"/>
    <w:tmpl w:val="4C6AEDDE"/>
    <w:lvl w:ilvl="0">
      <w:start w:val="1"/>
      <w:numFmt w:val="bullet"/>
      <w:lvlText w:val="−"/>
      <w:lvlJc w:val="left"/>
      <w:pPr>
        <w:ind w:left="62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86" w:hanging="360"/>
      </w:pPr>
      <w:rPr>
        <w:rFonts w:ascii="Noto Sans Symbols" w:eastAsia="Noto Sans Symbols" w:hAnsi="Noto Sans Symbols" w:cs="Noto Sans Symbols"/>
      </w:rPr>
    </w:lvl>
  </w:abstractNum>
  <w:num w:numId="1" w16cid:durableId="15422851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2444753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A3A"/>
    <w:rsid w:val="000152CC"/>
    <w:rsid w:val="000D32ED"/>
    <w:rsid w:val="00174F10"/>
    <w:rsid w:val="00197E8F"/>
    <w:rsid w:val="00275A3A"/>
    <w:rsid w:val="00306FD3"/>
    <w:rsid w:val="003D4A08"/>
    <w:rsid w:val="00414A02"/>
    <w:rsid w:val="00441158"/>
    <w:rsid w:val="004A5FC6"/>
    <w:rsid w:val="0051714C"/>
    <w:rsid w:val="00526A37"/>
    <w:rsid w:val="00566C8C"/>
    <w:rsid w:val="005769D2"/>
    <w:rsid w:val="005770D1"/>
    <w:rsid w:val="00621869"/>
    <w:rsid w:val="00693A72"/>
    <w:rsid w:val="006B205E"/>
    <w:rsid w:val="006B4518"/>
    <w:rsid w:val="006C4148"/>
    <w:rsid w:val="006D75C6"/>
    <w:rsid w:val="00761F19"/>
    <w:rsid w:val="007A5198"/>
    <w:rsid w:val="007B3800"/>
    <w:rsid w:val="007D74A7"/>
    <w:rsid w:val="007E2E3E"/>
    <w:rsid w:val="00895DEF"/>
    <w:rsid w:val="009407B0"/>
    <w:rsid w:val="009C0438"/>
    <w:rsid w:val="009E4882"/>
    <w:rsid w:val="00AE725C"/>
    <w:rsid w:val="00B622B3"/>
    <w:rsid w:val="00BA05E2"/>
    <w:rsid w:val="00C23846"/>
    <w:rsid w:val="00C52077"/>
    <w:rsid w:val="00E840C3"/>
    <w:rsid w:val="00F02C79"/>
    <w:rsid w:val="00F07EEE"/>
    <w:rsid w:val="00F2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3ABC8713"/>
  <w15:chartTrackingRefBased/>
  <w15:docId w15:val="{AA848050-1231-4C6C-99A1-3CD9C41AB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4_TextEUI"/>
    <w:qFormat/>
    <w:rsid w:val="00F02C79"/>
    <w:pPr>
      <w:spacing w:after="160" w:line="260" w:lineRule="exact"/>
    </w:pPr>
    <w:rPr>
      <w:rFonts w:ascii="Arial" w:eastAsia="Calibri" w:hAnsi="Arial" w:cs="Arial"/>
      <w:szCs w:val="20"/>
      <w:lang w:val="en-GB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3800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800"/>
  </w:style>
  <w:style w:type="paragraph" w:styleId="Footer">
    <w:name w:val="footer"/>
    <w:basedOn w:val="Normal"/>
    <w:link w:val="FooterChar"/>
    <w:uiPriority w:val="99"/>
    <w:unhideWhenUsed/>
    <w:rsid w:val="007B3800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800"/>
  </w:style>
  <w:style w:type="paragraph" w:customStyle="1" w:styleId="2DateEUI">
    <w:name w:val="2_DateEUI"/>
    <w:basedOn w:val="Normal"/>
    <w:next w:val="Normal"/>
    <w:qFormat/>
    <w:rsid w:val="00621869"/>
    <w:pPr>
      <w:tabs>
        <w:tab w:val="left" w:pos="4253"/>
      </w:tabs>
      <w:spacing w:before="480" w:after="720"/>
      <w:contextualSpacing/>
    </w:pPr>
    <w:rPr>
      <w:color w:val="595959"/>
      <w:szCs w:val="24"/>
    </w:rPr>
  </w:style>
  <w:style w:type="paragraph" w:customStyle="1" w:styleId="1AddressEUI">
    <w:name w:val="1_AddressEUI"/>
    <w:basedOn w:val="2DateEUI"/>
    <w:next w:val="Normal"/>
    <w:qFormat/>
    <w:rsid w:val="009E4882"/>
    <w:pPr>
      <w:tabs>
        <w:tab w:val="clear" w:pos="4253"/>
      </w:tabs>
      <w:spacing w:before="0" w:after="0"/>
    </w:pPr>
  </w:style>
  <w:style w:type="paragraph" w:customStyle="1" w:styleId="3RecipientEUI">
    <w:name w:val="3_RecipientEUI"/>
    <w:basedOn w:val="Normal"/>
    <w:next w:val="Normal"/>
    <w:qFormat/>
    <w:rsid w:val="00621869"/>
  </w:style>
  <w:style w:type="paragraph" w:customStyle="1" w:styleId="5SignatureEUI">
    <w:name w:val="5_SignatureEUI"/>
    <w:basedOn w:val="Normal"/>
    <w:qFormat/>
    <w:rsid w:val="009E4882"/>
    <w:pPr>
      <w:tabs>
        <w:tab w:val="center" w:pos="4820"/>
      </w:tabs>
      <w:spacing w:before="1080"/>
      <w:ind w:left="-142"/>
      <w:contextualSpacing/>
      <w:jc w:val="right"/>
    </w:pPr>
    <w:rPr>
      <w:szCs w:val="24"/>
      <w:lang w:val="fr-FR"/>
    </w:rPr>
  </w:style>
  <w:style w:type="character" w:styleId="FootnoteReference">
    <w:name w:val="footnote reference"/>
    <w:aliases w:val="Footnote symbol,Times 10 Point,Exposant 3 Point,Footnote symboFußnotenzeichen,Footnote sign,Footnote Reference/,Footnote number,Footnote Reference Number,Footnote reference number,Footnote Reference Superscript,note TESI,fr,o,FR,FR1"/>
    <w:basedOn w:val="DefaultParagraphFont"/>
    <w:uiPriority w:val="99"/>
    <w:semiHidden/>
    <w:unhideWhenUsed/>
    <w:qFormat/>
    <w:rsid w:val="00C52077"/>
    <w:rPr>
      <w:rFonts w:ascii="Times New Roman" w:hAnsi="Times New Roman" w:cs="Times New Roman" w:hint="default"/>
      <w:vertAlign w:val="superscript"/>
    </w:rPr>
  </w:style>
  <w:style w:type="character" w:styleId="Hyperlink">
    <w:name w:val="Hyperlink"/>
    <w:basedOn w:val="DefaultParagraphFont"/>
    <w:uiPriority w:val="99"/>
    <w:unhideWhenUsed/>
    <w:rsid w:val="00C520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0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4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D.%20General%20Administration\CCU%20letterhead,%20PPT%20template,%20header%20etc\EUI_general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C6F0E6644DFE49ABAF9C9E874929DA" ma:contentTypeVersion="0" ma:contentTypeDescription="Creare un nuovo documento." ma:contentTypeScope="" ma:versionID="c8ffa6b8f53de12a9cadb3c9da68346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5194ef39032683069acb23aaa50848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574A13-7970-4037-83FA-0441196E911F}"/>
</file>

<file path=customXml/itemProps2.xml><?xml version="1.0" encoding="utf-8"?>
<ds:datastoreItem xmlns:ds="http://schemas.openxmlformats.org/officeDocument/2006/customXml" ds:itemID="{941101E9-3D3A-4308-A4AE-B8C4B47BD4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1B71E8-8024-4A07-A06B-ABB95414B713}">
  <ds:schemaRefs>
    <ds:schemaRef ds:uri="http://schemas.microsoft.com/office/2006/metadata/properties"/>
    <ds:schemaRef ds:uri="http://schemas.microsoft.com/office/infopath/2007/PartnerControls"/>
    <ds:schemaRef ds:uri="452f7233-c995-4c88-8aef-fc3963c131d0"/>
    <ds:schemaRef ds:uri="738c0617-d8a4-4cb4-9f91-0ff67434a5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EUI_general.dotx</Template>
  <TotalTime>14</TotalTime>
  <Pages>9</Pages>
  <Words>1190</Words>
  <Characters>6787</Characters>
  <Application>Microsoft Office Word</Application>
  <DocSecurity>0</DocSecurity>
  <Lines>56</Lines>
  <Paragraphs>15</Paragraphs>
  <ScaleCrop>false</ScaleCrop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Fazio, Francesca</dc:creator>
  <cp:keywords/>
  <dc:description/>
  <cp:lastModifiedBy>Fazio, Francesca</cp:lastModifiedBy>
  <cp:revision>13</cp:revision>
  <dcterms:created xsi:type="dcterms:W3CDTF">2024-04-17T10:50:00Z</dcterms:created>
  <dcterms:modified xsi:type="dcterms:W3CDTF">2024-04-17T13:30:00Z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0x010100D5C6F0E6644DFE49ABAF9C9E874929DA</vt:lpwstr>
  </property>
</Properties>
</file>