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B79D7" w14:textId="18AA2C0E" w:rsidR="00C52077" w:rsidRPr="00C52077" w:rsidRDefault="00C52077" w:rsidP="00C52077">
      <w:pPr>
        <w:jc w:val="center"/>
        <w:rPr>
          <w:b/>
          <w:lang w:val="en-US"/>
        </w:rPr>
      </w:pPr>
      <w:r w:rsidRPr="00C520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56197" wp14:editId="4D6E39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3" name="Text Box 1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583F451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Pr="00C520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DD8E1C" wp14:editId="38AE4E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Text Box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6569961" id="Text Box 12" o:spid="_x0000_s1026" type="#_x0000_t202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Pr="00C520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A1A11E" wp14:editId="4028C6B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1" name="Text Box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86BB6E0" id="Text Box 11" o:spid="_x0000_s1026" type="#_x0000_t202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Pr="00C520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EB750" wp14:editId="5FECA62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0" name="Text Box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0C8CA31" id="Text Box 10" o:spid="_x0000_s1026" type="#_x0000_t202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bookmarkStart w:id="0" w:name="bookmark=id.gjdgxs"/>
      <w:bookmarkStart w:id="1" w:name="_heading=h.30j0zll"/>
      <w:bookmarkStart w:id="2" w:name="_heading=h.1fob9te"/>
      <w:bookmarkEnd w:id="0"/>
      <w:bookmarkEnd w:id="1"/>
      <w:bookmarkEnd w:id="2"/>
      <w:r w:rsidRPr="00C52077">
        <w:rPr>
          <w:b/>
          <w:lang w:val="en-US"/>
        </w:rPr>
        <w:t>Horizon Europe Proposal</w:t>
      </w:r>
    </w:p>
    <w:p w14:paraId="5D3DF7A8" w14:textId="77777777" w:rsidR="00C52077" w:rsidRPr="00C52077" w:rsidRDefault="00C52077" w:rsidP="00C52077">
      <w:pPr>
        <w:jc w:val="center"/>
        <w:rPr>
          <w:b/>
          <w:lang w:val="en-US"/>
        </w:rPr>
      </w:pPr>
      <w:r w:rsidRPr="00C52077">
        <w:rPr>
          <w:b/>
          <w:lang w:val="en-US"/>
        </w:rPr>
        <w:t>Partner Administrative &amp; Profile Information</w:t>
      </w:r>
    </w:p>
    <w:p w14:paraId="2D52DDF8" w14:textId="77777777" w:rsidR="00C52077" w:rsidRPr="00C52077" w:rsidRDefault="00C52077" w:rsidP="00C52077">
      <w:pPr>
        <w:rPr>
          <w:lang w:val="en-US"/>
        </w:rPr>
      </w:pPr>
    </w:p>
    <w:p w14:paraId="5F1A492F" w14:textId="77777777" w:rsidR="00C52077" w:rsidRPr="00C52077" w:rsidRDefault="00C52077" w:rsidP="00C52077">
      <w:pPr>
        <w:numPr>
          <w:ilvl w:val="0"/>
          <w:numId w:val="1"/>
        </w:numPr>
        <w:tabs>
          <w:tab w:val="left" w:pos="0"/>
        </w:tabs>
        <w:ind w:left="0" w:firstLine="0"/>
        <w:rPr>
          <w:b/>
        </w:rPr>
      </w:pPr>
      <w:r w:rsidRPr="00C52077">
        <w:rPr>
          <w:b/>
        </w:rPr>
        <w:t xml:space="preserve">Initial Administrative Information 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4320"/>
        <w:gridCol w:w="3240"/>
        <w:gridCol w:w="450"/>
      </w:tblGrid>
      <w:tr w:rsidR="00C52077" w:rsidRPr="00C52077" w14:paraId="0EB360B0" w14:textId="77777777" w:rsidTr="00C52077">
        <w:tc>
          <w:tcPr>
            <w:tcW w:w="1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684F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LOGO </w:t>
            </w:r>
            <w:bookmarkStart w:id="3" w:name="_heading=h.3znysh7"/>
            <w:bookmarkEnd w:id="3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7B8FD" w14:textId="77777777" w:rsidR="00C52077" w:rsidRPr="00C52077" w:rsidRDefault="00C52077" w:rsidP="00C52077">
            <w:pPr>
              <w:rPr>
                <w:b/>
                <w:lang w:val="en-US"/>
              </w:rPr>
            </w:pPr>
            <w:proofErr w:type="spellStart"/>
            <w:r w:rsidRPr="00C52077">
              <w:rPr>
                <w:b/>
                <w:lang w:val="en-US"/>
              </w:rPr>
              <w:t>Organisation’s</w:t>
            </w:r>
            <w:proofErr w:type="spellEnd"/>
            <w:r w:rsidRPr="00C52077">
              <w:rPr>
                <w:b/>
                <w:lang w:val="en-US"/>
              </w:rPr>
              <w:t xml:space="preserve"> Official Legal Name: </w:t>
            </w:r>
          </w:p>
          <w:p w14:paraId="35E0CA21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>(as registered in the EC portal)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73686" w14:textId="08E660D6" w:rsidR="00C52077" w:rsidRPr="00C52077" w:rsidRDefault="004D1DF1" w:rsidP="00C52077">
            <w:pPr>
              <w:rPr>
                <w:lang w:val="en-US"/>
              </w:rPr>
            </w:pPr>
            <w:r>
              <w:rPr>
                <w:lang w:val="en-US"/>
              </w:rPr>
              <w:t>UNIWERSYTET SWPS</w:t>
            </w:r>
          </w:p>
        </w:tc>
      </w:tr>
      <w:tr w:rsidR="00C52077" w:rsidRPr="00C52077" w14:paraId="0407636C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107A6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F1843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Short Name / Acronym (up to 5 characters)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9B94" w14:textId="597712E9" w:rsidR="00C52077" w:rsidRPr="00C52077" w:rsidRDefault="004D1DF1" w:rsidP="00C52077">
            <w:pPr>
              <w:rPr>
                <w:lang w:val="en-US"/>
              </w:rPr>
            </w:pPr>
            <w:r>
              <w:rPr>
                <w:lang w:val="en-US"/>
              </w:rPr>
              <w:t>SWPS</w:t>
            </w:r>
          </w:p>
        </w:tc>
      </w:tr>
      <w:tr w:rsidR="00C52077" w:rsidRPr="00C52077" w14:paraId="747A3C56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DD3D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5B6E1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City, Country: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974C" w14:textId="73905F09" w:rsidR="00C52077" w:rsidRPr="00C52077" w:rsidRDefault="004D1DF1" w:rsidP="00C52077">
            <w:pPr>
              <w:rPr>
                <w:lang w:val="en-US"/>
              </w:rPr>
            </w:pPr>
            <w:r>
              <w:rPr>
                <w:lang w:val="en-US"/>
              </w:rPr>
              <w:t>POLAND</w:t>
            </w:r>
          </w:p>
        </w:tc>
      </w:tr>
      <w:tr w:rsidR="00C52077" w:rsidRPr="00C52077" w14:paraId="438A8DA1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9A7A8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1879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Website: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52A0" w14:textId="75599725" w:rsidR="00C52077" w:rsidRPr="00C52077" w:rsidRDefault="00665244" w:rsidP="00C52077">
            <w:pPr>
              <w:rPr>
                <w:lang w:val="en-US"/>
              </w:rPr>
            </w:pPr>
            <w:r w:rsidRPr="00665244">
              <w:rPr>
                <w:lang w:val="en-US"/>
              </w:rPr>
              <w:t>https://english.swps.pl/</w:t>
            </w:r>
          </w:p>
        </w:tc>
      </w:tr>
      <w:tr w:rsidR="00C52077" w:rsidRPr="00C52077" w14:paraId="4776400F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83A99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CC2A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Profit or Non-profit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>?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3FD38" w14:textId="09085663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0"/>
                <w:id w:val="1970853657"/>
              </w:sdtPr>
              <w:sdtEndPr/>
              <w:sdtContent>
                <w:sdt>
                  <w:sdtPr>
                    <w:rPr>
                      <w:lang w:val="en-US"/>
                    </w:rPr>
                    <w:tag w:val="goog_rdk_0"/>
                    <w:id w:val="1061674625"/>
                  </w:sdtPr>
                  <w:sdtEndPr/>
                  <w:sdtContent>
                    <w:r w:rsidRPr="00C52077">
                      <w:rPr>
                        <w:rFonts w:ascii="Segoe UI Symbol" w:hAnsi="Segoe UI Symbol" w:cs="Segoe UI Symbol"/>
                        <w:lang w:val="en-US"/>
                      </w:rPr>
                      <w:t>☐</w:t>
                    </w:r>
                  </w:sdtContent>
                </w:sdt>
              </w:sdtContent>
            </w:sdt>
            <w:r w:rsidRPr="00C52077">
              <w:rPr>
                <w:lang w:val="en-US"/>
              </w:rPr>
              <w:t xml:space="preserve"> Non-profit</w:t>
            </w:r>
          </w:p>
        </w:tc>
      </w:tr>
      <w:tr w:rsidR="00C52077" w:rsidRPr="00C52077" w14:paraId="02D1D3C8" w14:textId="77777777" w:rsidTr="00C52077">
        <w:trPr>
          <w:trHeight w:val="28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45CE3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C3759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Partner Identification Number (PIC):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424BA" w14:textId="0C578953" w:rsidR="00C52077" w:rsidRPr="00C52077" w:rsidRDefault="00665244" w:rsidP="00C52077">
            <w:pPr>
              <w:rPr>
                <w:lang w:val="en-US"/>
              </w:rPr>
            </w:pPr>
            <w:r w:rsidRPr="00665244">
              <w:rPr>
                <w:lang w:val="pl-PL"/>
              </w:rPr>
              <w:t>999884634</w:t>
            </w:r>
          </w:p>
        </w:tc>
      </w:tr>
      <w:tr w:rsidR="00C52077" w:rsidRPr="00C52077" w14:paraId="1B336EB2" w14:textId="77777777" w:rsidTr="00C52077">
        <w:trPr>
          <w:trHeight w:val="253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65BD3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D820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Type of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>*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FEE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Academic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C3B15" w14:textId="0F9CD267" w:rsidR="00C52077" w:rsidRPr="00C52077" w:rsidRDefault="00732A16" w:rsidP="00C52077">
            <w:pPr>
              <w:rPr>
                <w:b/>
                <w:bCs/>
                <w:lang w:val="en-US"/>
              </w:rPr>
            </w:pPr>
            <w:sdt>
              <w:sdtPr>
                <w:rPr>
                  <w:lang w:val="en-US"/>
                </w:rPr>
                <w:tag w:val="goog_rdk_1"/>
                <w:id w:val="-1576583284"/>
              </w:sdtPr>
              <w:sdtEndPr/>
              <w:sdtContent>
                <w:r w:rsidR="00665244">
                  <w:rPr>
                    <w:rFonts w:ascii="Segoe UI Symbol" w:hAnsi="Segoe UI Symbol" w:cs="Segoe UI Symbol"/>
                    <w:lang w:val="en-US"/>
                  </w:rPr>
                  <w:t>x</w:t>
                </w:r>
              </w:sdtContent>
            </w:sdt>
          </w:p>
        </w:tc>
      </w:tr>
      <w:tr w:rsidR="00C52077" w:rsidRPr="00C52077" w14:paraId="37DC22D2" w14:textId="77777777" w:rsidTr="00C52077">
        <w:trPr>
          <w:trHeight w:val="403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A62E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01EC4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9148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Industrial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64CC6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1"/>
                <w:id w:val="497537876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2B718D13" w14:textId="77777777" w:rsidTr="00C52077">
        <w:trPr>
          <w:trHeight w:val="32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0926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E4C05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72F4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Research and Technology </w:t>
            </w:r>
            <w:proofErr w:type="spellStart"/>
            <w:r w:rsidRPr="00C52077">
              <w:rPr>
                <w:lang w:val="en-US"/>
              </w:rPr>
              <w:t>Organisation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DEAB2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"/>
                <w:id w:val="-888879949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3EC201B9" w14:textId="77777777" w:rsidTr="00C52077">
        <w:trPr>
          <w:trHeight w:val="32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DE6A6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6327D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BCA7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Public </w:t>
            </w:r>
            <w:proofErr w:type="spellStart"/>
            <w:r w:rsidRPr="00C52077">
              <w:rPr>
                <w:lang w:val="en-US"/>
              </w:rPr>
              <w:t>Organisation</w:t>
            </w:r>
            <w:proofErr w:type="spellEnd"/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3F886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3"/>
                <w:id w:val="-116993583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0D9AF033" w14:textId="77777777" w:rsidTr="00C52077">
        <w:trPr>
          <w:trHeight w:val="327"/>
        </w:trPr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8F644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C634C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A373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Small or Medium Size enterprise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54CAA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4"/>
                <w:id w:val="-1349095059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21C3BF6D" w14:textId="77777777" w:rsidTr="00C52077"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D9139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3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8F021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38E7" w14:textId="464D9238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Other, please specify: </w:t>
            </w:r>
          </w:p>
        </w:tc>
      </w:tr>
    </w:tbl>
    <w:p w14:paraId="6D937357" w14:textId="77777777" w:rsidR="00C52077" w:rsidRPr="00C52077" w:rsidRDefault="00C52077" w:rsidP="00C52077">
      <w:pPr>
        <w:rPr>
          <w:lang w:val="en-US"/>
        </w:rPr>
      </w:pPr>
      <w:r w:rsidRPr="00C52077">
        <w:rPr>
          <w:lang w:val="en-US"/>
        </w:rPr>
        <w:t xml:space="preserve">* If your </w:t>
      </w:r>
      <w:proofErr w:type="spellStart"/>
      <w:r w:rsidRPr="00C52077">
        <w:rPr>
          <w:lang w:val="en-US"/>
        </w:rPr>
        <w:t>organisation</w:t>
      </w:r>
      <w:proofErr w:type="spellEnd"/>
      <w:r w:rsidRPr="00C52077">
        <w:rPr>
          <w:lang w:val="en-US"/>
        </w:rPr>
        <w:t xml:space="preserve"> is an SME, please make sure that it is listed as such at EC’s portal</w:t>
      </w:r>
    </w:p>
    <w:p w14:paraId="4CBCBA07" w14:textId="77777777" w:rsidR="00C52077" w:rsidRPr="00C52077" w:rsidRDefault="00C52077" w:rsidP="00C52077">
      <w:pPr>
        <w:rPr>
          <w:lang w:val="en-US"/>
        </w:rPr>
      </w:pPr>
    </w:p>
    <w:p w14:paraId="7F398E42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Average Person Month Rate</w:t>
      </w:r>
    </w:p>
    <w:tbl>
      <w:tblPr>
        <w:tblpPr w:leftFromText="180" w:rightFromText="180" w:vertAnchor="text" w:tblpX="-10" w:tblpY="135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4"/>
        <w:gridCol w:w="6691"/>
      </w:tblGrid>
      <w:tr w:rsidR="00C52077" w:rsidRPr="00C52077" w14:paraId="4C306077" w14:textId="77777777" w:rsidTr="00693A72">
        <w:trPr>
          <w:trHeight w:val="419"/>
        </w:trPr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E137382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Euros per person-month</w:t>
            </w:r>
          </w:p>
        </w:tc>
        <w:tc>
          <w:tcPr>
            <w:tcW w:w="6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3340B" w14:textId="3DCD71B1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€ </w:t>
            </w:r>
            <w:r w:rsidR="00A97859">
              <w:rPr>
                <w:lang w:val="en-US"/>
              </w:rPr>
              <w:t>not calculated yet</w:t>
            </w:r>
          </w:p>
        </w:tc>
      </w:tr>
    </w:tbl>
    <w:p w14:paraId="76F1803B" w14:textId="77777777" w:rsidR="00C52077" w:rsidRPr="00C52077" w:rsidRDefault="00C52077" w:rsidP="00C52077">
      <w:pPr>
        <w:rPr>
          <w:lang w:val="en-US"/>
        </w:rPr>
      </w:pPr>
    </w:p>
    <w:p w14:paraId="29D150D2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Contact Persons</w:t>
      </w:r>
    </w:p>
    <w:tbl>
      <w:tblPr>
        <w:tblpPr w:leftFromText="180" w:rightFromText="180" w:vertAnchor="text" w:tblpY="6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1"/>
        <w:gridCol w:w="814"/>
        <w:gridCol w:w="1317"/>
        <w:gridCol w:w="1840"/>
        <w:gridCol w:w="983"/>
        <w:gridCol w:w="1890"/>
      </w:tblGrid>
      <w:tr w:rsidR="00C52077" w:rsidRPr="00C52077" w14:paraId="177B0ECF" w14:textId="77777777" w:rsidTr="00693A72">
        <w:trPr>
          <w:trHeight w:val="416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E1645A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Main contact Person (in charge of project)</w:t>
            </w:r>
          </w:p>
        </w:tc>
      </w:tr>
      <w:tr w:rsidR="00C52077" w:rsidRPr="00C52077" w14:paraId="58375222" w14:textId="77777777" w:rsidTr="00693A72">
        <w:trPr>
          <w:trHeight w:val="701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3C75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lastRenderedPageBreak/>
              <w:t>Title: Prof</w:t>
            </w:r>
          </w:p>
          <w:p w14:paraId="3132E13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4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6026D" w14:textId="1CCFF7D3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First Name: </w:t>
            </w:r>
            <w:r w:rsidR="00A97859">
              <w:rPr>
                <w:b/>
                <w:lang w:val="en-US"/>
              </w:rPr>
              <w:t>Benjamin</w:t>
            </w:r>
          </w:p>
          <w:p w14:paraId="03C7B91D" w14:textId="6BA9EDDA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Last Name: </w:t>
            </w:r>
            <w:r w:rsidR="00A97859">
              <w:rPr>
                <w:b/>
                <w:lang w:val="en-US"/>
              </w:rPr>
              <w:t>Stanley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9BA55" w14:textId="5FDC4E7A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Man </w:t>
            </w:r>
            <w:r w:rsidR="00693A72"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6F7E3800" w14:textId="7116B748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63F1704C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6BF30" w14:textId="5BC33840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Position in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 xml:space="preserve">: </w:t>
            </w:r>
            <w:r w:rsidR="00A97859">
              <w:rPr>
                <w:b/>
                <w:lang w:val="en-US"/>
              </w:rPr>
              <w:t>Associate Professor, Senior Researcher</w:t>
            </w:r>
            <w:r w:rsidRPr="00C52077">
              <w:rPr>
                <w:lang w:val="en-US"/>
              </w:rPr>
              <w:t xml:space="preserve"> </w:t>
            </w:r>
          </w:p>
        </w:tc>
      </w:tr>
      <w:tr w:rsidR="00C52077" w:rsidRPr="00C52077" w14:paraId="5834B8AB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E07F9" w14:textId="7E8DCB69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Email:</w:t>
            </w:r>
            <w:r w:rsidRPr="00C52077">
              <w:rPr>
                <w:lang w:val="en-US"/>
              </w:rPr>
              <w:t xml:space="preserve">  </w:t>
            </w:r>
            <w:r w:rsidR="00A97859">
              <w:rPr>
                <w:lang w:val="en-US"/>
              </w:rPr>
              <w:t>bstanley@swps.edu.pl</w:t>
            </w:r>
          </w:p>
        </w:tc>
      </w:tr>
      <w:tr w:rsidR="00C52077" w:rsidRPr="00C52077" w14:paraId="23249EA1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D5075" w14:textId="51AD386C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Website:</w:t>
            </w:r>
            <w:r w:rsidRPr="00C52077">
              <w:rPr>
                <w:lang w:val="en-US"/>
              </w:rPr>
              <w:t xml:space="preserve">  </w:t>
            </w:r>
            <w:hyperlink r:id="rId10" w:tgtFrame="_blank" w:history="1">
              <w:r w:rsidR="00A97859">
                <w:rPr>
                  <w:rStyle w:val="Hipercze"/>
                  <w:color w:val="1155CC"/>
                  <w:shd w:val="clear" w:color="auto" w:fill="FFFFFF"/>
                </w:rPr>
                <w:t>enstanley.eu</w:t>
              </w:r>
            </w:hyperlink>
          </w:p>
        </w:tc>
      </w:tr>
      <w:tr w:rsidR="00C52077" w:rsidRPr="00C52077" w14:paraId="72198117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63F5C" w14:textId="2F8E81BC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Phone Number(s):</w:t>
            </w:r>
            <w:r w:rsidRPr="00C52077">
              <w:rPr>
                <w:lang w:val="en-US"/>
              </w:rPr>
              <w:t xml:space="preserve">  </w:t>
            </w:r>
            <w:r w:rsidR="00A97859">
              <w:rPr>
                <w:lang w:val="en-US"/>
              </w:rPr>
              <w:t>+48 798 814 801</w:t>
            </w:r>
          </w:p>
        </w:tc>
      </w:tr>
      <w:tr w:rsidR="00C52077" w:rsidRPr="00C52077" w14:paraId="0600E41A" w14:textId="77777777" w:rsidTr="00693A72">
        <w:trPr>
          <w:trHeight w:val="413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A32EF" w14:textId="2BF3C533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Department carrying out the proposed work: </w:t>
            </w:r>
            <w:r w:rsidR="00A97859">
              <w:rPr>
                <w:b/>
                <w:lang w:val="en-US"/>
              </w:rPr>
              <w:t>Institute of Social Sciences</w:t>
            </w:r>
          </w:p>
        </w:tc>
      </w:tr>
      <w:tr w:rsidR="00C52077" w:rsidRPr="00C52077" w14:paraId="62FC3DD3" w14:textId="77777777" w:rsidTr="00693A72">
        <w:trPr>
          <w:trHeight w:val="417"/>
        </w:trPr>
        <w:tc>
          <w:tcPr>
            <w:tcW w:w="95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B3B74C9" w14:textId="46070551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Address (only if different from legal address): </w:t>
            </w:r>
          </w:p>
        </w:tc>
      </w:tr>
      <w:tr w:rsidR="00C52077" w:rsidRPr="00C52077" w14:paraId="5DF9B943" w14:textId="77777777" w:rsidTr="00693A72">
        <w:trPr>
          <w:trHeight w:val="423"/>
        </w:trPr>
        <w:tc>
          <w:tcPr>
            <w:tcW w:w="3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1DCBCC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Street Name:</w:t>
            </w:r>
          </w:p>
          <w:p w14:paraId="0C428160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E69EF01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Number:</w:t>
            </w:r>
          </w:p>
          <w:p w14:paraId="7102F3DC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9522F3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Postcode: </w:t>
            </w:r>
          </w:p>
          <w:p w14:paraId="00EB1BCB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2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695EC0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Town &amp; Country:</w:t>
            </w:r>
          </w:p>
          <w:p w14:paraId="508D7621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</w:tbl>
    <w:p w14:paraId="5045210C" w14:textId="77777777" w:rsidR="00C52077" w:rsidRPr="00C52077" w:rsidRDefault="00C52077" w:rsidP="00C52077">
      <w:pPr>
        <w:rPr>
          <w:lang w:val="en-US"/>
        </w:rPr>
      </w:pP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1"/>
        <w:gridCol w:w="1560"/>
        <w:gridCol w:w="3400"/>
        <w:gridCol w:w="2594"/>
      </w:tblGrid>
      <w:tr w:rsidR="00C52077" w:rsidRPr="00C52077" w14:paraId="49DFB683" w14:textId="77777777" w:rsidTr="00693A72">
        <w:trPr>
          <w:trHeight w:val="276"/>
        </w:trPr>
        <w:tc>
          <w:tcPr>
            <w:tcW w:w="95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07119DCF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Other contact persons (to be included in EC’s Participant Portal and receive relevant notifications)</w:t>
            </w:r>
          </w:p>
        </w:tc>
      </w:tr>
      <w:tr w:rsidR="00C52077" w:rsidRPr="00C52077" w14:paraId="00CE5D1C" w14:textId="77777777" w:rsidTr="00892460">
        <w:trPr>
          <w:trHeight w:val="310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6698EC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First 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A97B4FF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Last Name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9077DC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hideMark/>
          </w:tcPr>
          <w:p w14:paraId="5F70ADF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Phone</w:t>
            </w:r>
          </w:p>
        </w:tc>
      </w:tr>
      <w:tr w:rsidR="00C52077" w:rsidRPr="00C52077" w14:paraId="064D322A" w14:textId="77777777" w:rsidTr="00892460">
        <w:trPr>
          <w:trHeight w:val="20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6AB21" w14:textId="1151928D" w:rsidR="00C52077" w:rsidRPr="00C52077" w:rsidRDefault="00892460" w:rsidP="00C52077">
            <w:pPr>
              <w:rPr>
                <w:lang w:val="en-US"/>
              </w:rPr>
            </w:pPr>
            <w:r>
              <w:rPr>
                <w:lang w:val="en-US"/>
              </w:rPr>
              <w:t>Magda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FCE0E" w14:textId="19CC1ACF" w:rsidR="00C52077" w:rsidRPr="00C52077" w:rsidRDefault="00892460" w:rsidP="00C52077">
            <w:pPr>
              <w:rPr>
                <w:lang w:val="en-US"/>
              </w:rPr>
            </w:pPr>
            <w:r>
              <w:rPr>
                <w:lang w:val="en-US"/>
              </w:rPr>
              <w:t>Freyer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D5DA" w14:textId="41E2826B" w:rsidR="00C52077" w:rsidRPr="00C52077" w:rsidRDefault="00892460" w:rsidP="00C52077">
            <w:pPr>
              <w:rPr>
                <w:lang w:val="en-US"/>
              </w:rPr>
            </w:pPr>
            <w:r>
              <w:rPr>
                <w:lang w:val="en-US"/>
              </w:rPr>
              <w:t>mfreyer@swps.edu.pl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D76C" w14:textId="741E45FB" w:rsidR="00C52077" w:rsidRPr="00C52077" w:rsidRDefault="00892460" w:rsidP="00C52077">
            <w:pPr>
              <w:rPr>
                <w:lang w:val="en-US"/>
              </w:rPr>
            </w:pPr>
            <w:r>
              <w:rPr>
                <w:lang w:val="en-US"/>
              </w:rPr>
              <w:t>+48 22 517 97 02</w:t>
            </w:r>
          </w:p>
        </w:tc>
      </w:tr>
      <w:tr w:rsidR="00C52077" w:rsidRPr="00C52077" w14:paraId="5C477C78" w14:textId="77777777" w:rsidTr="00892460">
        <w:trPr>
          <w:trHeight w:val="8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A264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AAA3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AE17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9096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3D7EE75B" w14:textId="77777777" w:rsidR="00C52077" w:rsidRPr="00C52077" w:rsidRDefault="00C52077" w:rsidP="00C52077">
      <w:pPr>
        <w:rPr>
          <w:lang w:val="en-US"/>
        </w:rPr>
      </w:pPr>
    </w:p>
    <w:p w14:paraId="487E523E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Participation to relevant bodies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2"/>
        <w:gridCol w:w="893"/>
      </w:tblGrid>
      <w:tr w:rsidR="00C52077" w:rsidRPr="00C52077" w14:paraId="333C687E" w14:textId="77777777" w:rsidTr="00693A72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3125F99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Please indicate whether your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 xml:space="preserve"> is involved in any of the following initiatives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18E5641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Yes</w:t>
            </w:r>
          </w:p>
        </w:tc>
      </w:tr>
      <w:tr w:rsidR="00C52077" w:rsidRPr="00C52077" w14:paraId="44A72112" w14:textId="77777777" w:rsidTr="00895DEF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189D5" w14:textId="7F26202C" w:rsidR="00C52077" w:rsidRPr="00C52077" w:rsidRDefault="00895DEF" w:rsidP="00C52077">
            <w:pPr>
              <w:rPr>
                <w:lang w:val="en-US"/>
              </w:rPr>
            </w:pPr>
            <w:r>
              <w:rPr>
                <w:lang w:val="en-US"/>
              </w:rPr>
              <w:t>Name any initiatives/bodies/partnership relevant for the call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84F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3FC7CA96" w14:textId="77777777" w:rsidTr="00895DEF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C767F" w14:textId="073AD2F2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AC081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403E8375" w14:textId="77777777" w:rsidTr="00895DEF"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BF65" w14:textId="76BB328D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27CE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4CD49E18" w14:textId="77777777" w:rsidTr="00693A72">
        <w:tc>
          <w:tcPr>
            <w:tcW w:w="9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5FBA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Other, please specify:</w:t>
            </w:r>
          </w:p>
        </w:tc>
      </w:tr>
    </w:tbl>
    <w:p w14:paraId="13C1E9CB" w14:textId="77777777" w:rsidR="00C52077" w:rsidRPr="00C52077" w:rsidRDefault="00C52077" w:rsidP="00C52077">
      <w:pPr>
        <w:rPr>
          <w:lang w:val="en-US"/>
        </w:rPr>
      </w:pPr>
    </w:p>
    <w:p w14:paraId="1132D9E1" w14:textId="77777777" w:rsidR="00C52077" w:rsidRPr="00892460" w:rsidRDefault="00C52077" w:rsidP="00C52077">
      <w:pPr>
        <w:numPr>
          <w:ilvl w:val="0"/>
          <w:numId w:val="1"/>
        </w:numPr>
        <w:rPr>
          <w:b/>
          <w:highlight w:val="yellow"/>
        </w:rPr>
      </w:pPr>
      <w:r w:rsidRPr="00892460">
        <w:rPr>
          <w:b/>
          <w:highlight w:val="yellow"/>
        </w:rPr>
        <w:t xml:space="preserve">Relevant Publications, and/or Products, and/or Services (List up to 5) 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5"/>
        <w:gridCol w:w="1392"/>
        <w:gridCol w:w="6138"/>
      </w:tblGrid>
      <w:tr w:rsidR="00C52077" w:rsidRPr="00C52077" w14:paraId="7599234F" w14:textId="77777777" w:rsidTr="00895DEF">
        <w:trPr>
          <w:trHeight w:val="276"/>
        </w:trPr>
        <w:tc>
          <w:tcPr>
            <w:tcW w:w="3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66DD4B0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Type of achievement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52933D0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Short description (500 characters including spaces)</w:t>
            </w:r>
          </w:p>
        </w:tc>
      </w:tr>
      <w:tr w:rsidR="00C52077" w:rsidRPr="00C52077" w14:paraId="65290F60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EC91E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Publication</w:t>
            </w:r>
            <w:bookmarkStart w:id="4" w:name="_heading=h.4d34og8"/>
            <w:bookmarkEnd w:id="4"/>
          </w:p>
          <w:p w14:paraId="24A501B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69406E7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67DA13D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438AFD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7DBED1E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FBA89" w14:textId="77777777" w:rsidR="00AE725C" w:rsidRPr="00C52077" w:rsidRDefault="00AE725C" w:rsidP="00AE725C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0FE0E76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421B3DB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A1BEF73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2102943020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CBDD151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597375285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6913CF4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25EF" w14:textId="77777777" w:rsidR="00C52077" w:rsidRPr="00C52077" w:rsidRDefault="00C52077" w:rsidP="00AE725C">
            <w:pPr>
              <w:rPr>
                <w:lang w:val="en-US"/>
              </w:rPr>
            </w:pPr>
          </w:p>
        </w:tc>
      </w:tr>
      <w:tr w:rsidR="00C52077" w:rsidRPr="00C52077" w14:paraId="210B2609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3FAFA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Publication</w:t>
            </w:r>
          </w:p>
          <w:p w14:paraId="6D41F14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15D234B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3C3E31E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90DD67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62EA7C9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B488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3DA7DC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1017CBC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7BF169A1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732883422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776E4B9B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1119688362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5D577EE7" w14:textId="394123C0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395864944"/>
              </w:sdtPr>
              <w:sdtEndPr/>
              <w:sdtContent>
                <w:r w:rsidR="00AE725C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6EBA7" w14:textId="77777777" w:rsidR="00C52077" w:rsidRPr="00C52077" w:rsidRDefault="00C52077" w:rsidP="00AE725C">
            <w:pPr>
              <w:rPr>
                <w:lang w:val="en-US"/>
              </w:rPr>
            </w:pPr>
          </w:p>
        </w:tc>
      </w:tr>
      <w:tr w:rsidR="00C52077" w:rsidRPr="00C52077" w14:paraId="28BB0B8F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BEDBD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Publication</w:t>
            </w:r>
          </w:p>
          <w:p w14:paraId="0C05C11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53CE843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34B26C6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BF45C2B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2880A76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3D73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A8431E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C7BF58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A868712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1706252909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5F88746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470863829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2A6A31B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79CE7" w14:textId="1305407D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</w:t>
            </w:r>
          </w:p>
        </w:tc>
      </w:tr>
      <w:tr w:rsidR="00C52077" w:rsidRPr="00C52077" w14:paraId="23368F6A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B724E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Publication</w:t>
            </w:r>
          </w:p>
          <w:p w14:paraId="4F103F82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3D614CE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58CFD1E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37B41CD4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13C2B44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BCC2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12400B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7D3CFCD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27BCCE6D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934636883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1147EB11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1778911148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F1198E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2E84D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4B169ED9" w14:textId="77777777" w:rsidTr="00895DEF">
        <w:trPr>
          <w:trHeight w:val="1552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28AD3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Publication</w:t>
            </w:r>
          </w:p>
          <w:p w14:paraId="568B3EA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Dataset</w:t>
            </w:r>
          </w:p>
          <w:p w14:paraId="36EE59F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Software </w:t>
            </w:r>
          </w:p>
          <w:p w14:paraId="70FE2A6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Good</w:t>
            </w:r>
          </w:p>
          <w:p w14:paraId="61AD8AC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Service</w:t>
            </w:r>
          </w:p>
          <w:p w14:paraId="59B2F57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achievement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023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0D3F0C91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46D1D192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  <w:p w14:paraId="7A619F09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63107121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0E1F03AD" w14:textId="77777777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20"/>
                <w:id w:val="-912232163"/>
              </w:sdtPr>
              <w:sdtEndPr/>
              <w:sdtContent>
                <w:r w:rsidR="00C52077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56DCAA6F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35311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329FE5DB" w14:textId="77777777" w:rsidR="00AE725C" w:rsidRDefault="00AE725C" w:rsidP="00AE725C">
      <w:pPr>
        <w:ind w:left="360"/>
        <w:rPr>
          <w:b/>
        </w:rPr>
      </w:pPr>
    </w:p>
    <w:p w14:paraId="3DD8C559" w14:textId="4B87C510" w:rsidR="00C52077" w:rsidRPr="00892460" w:rsidRDefault="00C52077" w:rsidP="00C52077">
      <w:pPr>
        <w:numPr>
          <w:ilvl w:val="0"/>
          <w:numId w:val="1"/>
        </w:numPr>
        <w:rPr>
          <w:b/>
          <w:highlight w:val="yellow"/>
        </w:rPr>
      </w:pPr>
      <w:r w:rsidRPr="00892460">
        <w:rPr>
          <w:b/>
          <w:highlight w:val="yellow"/>
        </w:rPr>
        <w:t>Relevant Ongoing / Previous Projects or Activities (List up to 5)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563"/>
      </w:tblGrid>
      <w:tr w:rsidR="00C52077" w:rsidRPr="00C52077" w14:paraId="2C8244C9" w14:textId="77777777" w:rsidTr="00892460">
        <w:trPr>
          <w:trHeight w:val="31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017AAFE" w14:textId="77777777" w:rsidR="00C52077" w:rsidRPr="00C52077" w:rsidRDefault="00C52077" w:rsidP="00C52077">
            <w:pPr>
              <w:rPr>
                <w:b/>
                <w:i/>
                <w:lang w:val="en-US"/>
              </w:rPr>
            </w:pPr>
            <w:r w:rsidRPr="00C52077">
              <w:rPr>
                <w:b/>
                <w:lang w:val="en-US"/>
              </w:rPr>
              <w:t>Name of Project or Activity (50 characters)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707ACEF" w14:textId="77777777" w:rsidR="00C52077" w:rsidRPr="00C52077" w:rsidRDefault="00C52077" w:rsidP="00C52077">
            <w:pPr>
              <w:rPr>
                <w:b/>
                <w:i/>
                <w:lang w:val="en-US"/>
              </w:rPr>
            </w:pPr>
            <w:r w:rsidRPr="00C52077">
              <w:rPr>
                <w:b/>
                <w:lang w:val="en-US"/>
              </w:rPr>
              <w:t>Short Description (</w:t>
            </w:r>
            <w:r w:rsidRPr="00013C68">
              <w:rPr>
                <w:b/>
                <w:highlight w:val="yellow"/>
                <w:lang w:val="en-US"/>
              </w:rPr>
              <w:t>500</w:t>
            </w:r>
            <w:r w:rsidRPr="00C52077">
              <w:rPr>
                <w:b/>
                <w:lang w:val="en-US"/>
              </w:rPr>
              <w:t xml:space="preserve"> </w:t>
            </w:r>
            <w:r w:rsidRPr="00013C68">
              <w:rPr>
                <w:b/>
                <w:highlight w:val="yellow"/>
                <w:lang w:val="en-US"/>
              </w:rPr>
              <w:t>characters</w:t>
            </w:r>
            <w:r w:rsidRPr="00013C68">
              <w:rPr>
                <w:b/>
                <w:u w:val="single"/>
                <w:lang w:val="en-US"/>
              </w:rPr>
              <w:t xml:space="preserve"> including spaces</w:t>
            </w:r>
            <w:r w:rsidRPr="00C52077">
              <w:rPr>
                <w:b/>
                <w:lang w:val="en-US"/>
              </w:rPr>
              <w:t>)</w:t>
            </w:r>
          </w:p>
        </w:tc>
      </w:tr>
      <w:tr w:rsidR="00C52077" w:rsidRPr="00C52077" w14:paraId="66E0BE6E" w14:textId="77777777" w:rsidTr="00892460">
        <w:trPr>
          <w:trHeight w:val="31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12EC" w14:textId="49DFAD13" w:rsidR="005A0625" w:rsidRPr="005A0625" w:rsidRDefault="00A46980" w:rsidP="005A0625">
            <w:pPr>
              <w:autoSpaceDE w:val="0"/>
              <w:autoSpaceDN w:val="0"/>
              <w:adjustRightInd w:val="0"/>
              <w:spacing w:after="0" w:line="240" w:lineRule="auto"/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</w:pPr>
            <w:r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AUTHLIB</w:t>
            </w:r>
          </w:p>
          <w:p w14:paraId="1C95A571" w14:textId="36C44A4B" w:rsidR="00C52077" w:rsidRPr="00C52077" w:rsidRDefault="00C52077" w:rsidP="00C52077">
            <w:pPr>
              <w:rPr>
                <w:b/>
                <w:iCs/>
                <w:lang w:val="en-US"/>
              </w:rPr>
            </w:pP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34F6" w14:textId="19545381" w:rsidR="005A0625" w:rsidRPr="005A0625" w:rsidRDefault="00A46980" w:rsidP="005A0625">
            <w:pPr>
              <w:autoSpaceDE w:val="0"/>
              <w:autoSpaceDN w:val="0"/>
              <w:adjustRightInd w:val="0"/>
              <w:spacing w:after="0" w:line="240" w:lineRule="auto"/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</w:pPr>
            <w:commentRangeStart w:id="5"/>
            <w:r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“</w:t>
            </w:r>
            <w:r w:rsidRPr="00A46980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Neo-authoritarianisms in Europe and the liberal democratic response</w:t>
            </w:r>
            <w:r w:rsidR="005A0625"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",</w:t>
            </w:r>
            <w:r w:rsidR="000841E7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 xml:space="preserve"> </w:t>
            </w:r>
            <w:r w:rsidR="005A0625"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 xml:space="preserve">grant no. </w:t>
            </w:r>
            <w:r w:rsidRPr="00A46980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101060899</w:t>
            </w:r>
            <w:r w:rsidR="005A0625"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, funded under</w:t>
            </w:r>
            <w:r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 xml:space="preserve"> Horizon Europe programme</w:t>
            </w:r>
            <w:r w:rsidR="005A0625"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 xml:space="preserve">, </w:t>
            </w:r>
            <w:r w:rsidR="00013C68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2022-2026</w:t>
            </w:r>
            <w:r w:rsidR="005A0625"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 xml:space="preserve">, </w:t>
            </w:r>
            <w:r w:rsidR="000841E7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role: partner</w:t>
            </w:r>
            <w:r w:rsidR="005A0625"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.</w:t>
            </w:r>
          </w:p>
          <w:p w14:paraId="33F8B266" w14:textId="40261B9C" w:rsidR="00C52077" w:rsidRPr="000841E7" w:rsidRDefault="005A0625" w:rsidP="000841E7">
            <w:pPr>
              <w:autoSpaceDE w:val="0"/>
              <w:autoSpaceDN w:val="0"/>
              <w:adjustRightInd w:val="0"/>
              <w:spacing w:after="0" w:line="240" w:lineRule="auto"/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</w:pPr>
            <w:r w:rsidRPr="005A0625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 xml:space="preserve">The project aimed at </w:t>
            </w:r>
            <w:r w:rsidR="00013C68">
              <w:rPr>
                <w:rFonts w:ascii="MyriadPro-It" w:eastAsiaTheme="minorHAnsi" w:hAnsi="MyriadPro-It" w:cs="MyriadPro-It"/>
                <w:i/>
                <w:iCs/>
                <w:sz w:val="20"/>
                <w:lang w:eastAsia="en-US"/>
              </w:rPr>
              <w:t>…………..</w:t>
            </w:r>
            <w:commentRangeEnd w:id="5"/>
            <w:r w:rsidR="00013C68">
              <w:rPr>
                <w:rStyle w:val="Odwoaniedokomentarza"/>
              </w:rPr>
              <w:commentReference w:id="5"/>
            </w:r>
          </w:p>
        </w:tc>
      </w:tr>
      <w:tr w:rsidR="00C52077" w:rsidRPr="00C52077" w14:paraId="18DAACF1" w14:textId="77777777" w:rsidTr="00892460">
        <w:trPr>
          <w:trHeight w:val="31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77D2" w14:textId="22FE2094" w:rsidR="00C52077" w:rsidRPr="00C52077" w:rsidRDefault="00C52077" w:rsidP="00C52077">
            <w:pPr>
              <w:rPr>
                <w:lang w:val="en-US"/>
              </w:rPr>
            </w:pPr>
            <w:bookmarkStart w:id="6" w:name="_heading=h.tyjcwt"/>
            <w:bookmarkStart w:id="7" w:name="_heading=h.3dy6vkm"/>
            <w:bookmarkEnd w:id="6"/>
            <w:bookmarkEnd w:id="7"/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A8C7" w14:textId="2362DE7D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02953CCD" w14:textId="77777777" w:rsidTr="00892460">
        <w:trPr>
          <w:trHeight w:val="31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5A7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6012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516C47BE" w14:textId="77777777" w:rsidTr="00892460">
        <w:trPr>
          <w:trHeight w:val="31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4909" w14:textId="77777777" w:rsidR="00C52077" w:rsidRPr="00C52077" w:rsidRDefault="00C52077" w:rsidP="00C52077">
            <w:pPr>
              <w:rPr>
                <w:b/>
                <w:lang w:val="en-US"/>
              </w:rPr>
            </w:pPr>
            <w:bookmarkStart w:id="8" w:name="_heading=h.1t3h5sf"/>
            <w:bookmarkEnd w:id="8"/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9977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16E9F9E4" w14:textId="77777777" w:rsidTr="00892460">
        <w:trPr>
          <w:trHeight w:val="31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11E0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F8DA5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2924588D" w14:textId="77777777" w:rsidR="00C52077" w:rsidRPr="00C52077" w:rsidRDefault="00C52077" w:rsidP="00C52077">
      <w:pPr>
        <w:rPr>
          <w:lang w:val="en-US"/>
        </w:rPr>
      </w:pPr>
    </w:p>
    <w:p w14:paraId="7265DFF4" w14:textId="77777777" w:rsidR="00C52077" w:rsidRPr="000841E7" w:rsidRDefault="00C52077" w:rsidP="00C52077">
      <w:pPr>
        <w:numPr>
          <w:ilvl w:val="0"/>
          <w:numId w:val="1"/>
        </w:numPr>
        <w:rPr>
          <w:b/>
          <w:highlight w:val="yellow"/>
        </w:rPr>
      </w:pPr>
      <w:r w:rsidRPr="000841E7">
        <w:rPr>
          <w:b/>
          <w:highlight w:val="yellow"/>
        </w:rPr>
        <w:t>Please select the most relevant option(s) for the undertaken role: (Applicants may select more than one option)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7"/>
        <w:gridCol w:w="592"/>
        <w:gridCol w:w="5986"/>
      </w:tblGrid>
      <w:tr w:rsidR="00C52077" w:rsidRPr="00C52077" w14:paraId="486B118F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94D7F7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Project management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FBA65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E7715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do project management activities (i.e. assigning the tasks, reporting and interface with the EC). These tasks are normally carried out by the coordinator, but other participants can also contribute.</w:t>
            </w:r>
          </w:p>
        </w:tc>
      </w:tr>
      <w:tr w:rsidR="00C52077" w:rsidRPr="00C52077" w14:paraId="0C59FB33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E8D65E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Communication, dissemination and engagement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A34CB" w14:textId="1E5C500E" w:rsidR="00C52077" w:rsidRPr="00C52077" w:rsidRDefault="00B11054" w:rsidP="00C5207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bookmarkStart w:id="9" w:name="_GoBack"/>
            <w:bookmarkEnd w:id="9"/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8113C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be in charge of communication, dissemination and engagement. This can be </w:t>
            </w:r>
            <w:proofErr w:type="spellStart"/>
            <w:r w:rsidRPr="00C52077">
              <w:rPr>
                <w:i/>
                <w:lang w:val="en-US"/>
              </w:rPr>
              <w:t>centralised</w:t>
            </w:r>
            <w:proofErr w:type="spellEnd"/>
            <w:r w:rsidRPr="00C52077">
              <w:rPr>
                <w:i/>
                <w:lang w:val="en-US"/>
              </w:rPr>
              <w:t xml:space="preserve"> by one partner or split across the partners.</w:t>
            </w:r>
          </w:p>
        </w:tc>
      </w:tr>
      <w:tr w:rsidR="00C52077" w:rsidRPr="00C52077" w14:paraId="58688C26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306832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Provision of research and technology infrastructure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369A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8314F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providing a research facility or research equipment. </w:t>
            </w:r>
          </w:p>
        </w:tc>
      </w:tr>
      <w:tr w:rsidR="00C52077" w:rsidRPr="00C52077" w14:paraId="4AE95F51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DD56F9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lastRenderedPageBreak/>
              <w:t>Co-definition of research and market needs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6A8E8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96D6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be involved in the co-defining the research and market needs. Usually, it is a company that intends to later use the research results, or a NGO that will use the solution. This will help the project further tailor its results to respond to specific needs of the end user.</w:t>
            </w:r>
          </w:p>
        </w:tc>
      </w:tr>
      <w:tr w:rsidR="00C52077" w:rsidRPr="00C52077" w14:paraId="1B6B32CB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5FA7C8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Civil society representative 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C8D8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0C7BB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belongs to civil society (NGO, association,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>, consumer group, community group, charity, etc.).</w:t>
            </w:r>
          </w:p>
        </w:tc>
      </w:tr>
      <w:tr w:rsidR="00C52077" w:rsidRPr="00C52077" w14:paraId="3201E8D4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A8851C3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Policy maker or regulator, incl. </w:t>
            </w:r>
            <w:proofErr w:type="spellStart"/>
            <w:r w:rsidRPr="00C52077">
              <w:rPr>
                <w:b/>
                <w:lang w:val="en-US"/>
              </w:rPr>
              <w:t>standardisation</w:t>
            </w:r>
            <w:proofErr w:type="spellEnd"/>
            <w:r w:rsidRPr="00C52077">
              <w:rPr>
                <w:b/>
                <w:lang w:val="en-US"/>
              </w:rPr>
              <w:t xml:space="preserve"> body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92A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7472B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a policy maker (local, regional, national, European level), regulator or a </w:t>
            </w:r>
            <w:proofErr w:type="spellStart"/>
            <w:r w:rsidRPr="00C52077">
              <w:rPr>
                <w:i/>
                <w:lang w:val="en-US"/>
              </w:rPr>
              <w:t>standardisation</w:t>
            </w:r>
            <w:proofErr w:type="spellEnd"/>
            <w:r w:rsidRPr="00C52077">
              <w:rPr>
                <w:i/>
                <w:lang w:val="en-US"/>
              </w:rPr>
              <w:t xml:space="preserve"> body. </w:t>
            </w:r>
          </w:p>
        </w:tc>
      </w:tr>
      <w:tr w:rsidR="00C52077" w:rsidRPr="00C52077" w14:paraId="5EA2C3BF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E4DED4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Research performer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57D1C" w14:textId="27C63F4B" w:rsidR="00C52077" w:rsidRPr="00C52077" w:rsidRDefault="00B11054" w:rsidP="00C5207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88B8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performing the research during the project. </w:t>
            </w:r>
          </w:p>
        </w:tc>
      </w:tr>
      <w:tr w:rsidR="00C52077" w:rsidRPr="00C52077" w14:paraId="6238392D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53C6C7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Technology developer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A41FD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24D31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developing the technology during or after the project.</w:t>
            </w:r>
          </w:p>
        </w:tc>
      </w:tr>
      <w:tr w:rsidR="00C52077" w:rsidRPr="00C52077" w14:paraId="7906A060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1F64E3D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Testing/validation of approaches and ideas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43A4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D6207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testing/validating the approach and ideas.</w:t>
            </w:r>
          </w:p>
        </w:tc>
      </w:tr>
      <w:tr w:rsidR="00C52077" w:rsidRPr="00C52077" w14:paraId="5CFA8A12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E43758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Prototyping and demonstration 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1F7F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51D1C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developing the prototypes and performing demonstrations. </w:t>
            </w:r>
          </w:p>
        </w:tc>
      </w:tr>
      <w:tr w:rsidR="00C52077" w:rsidRPr="00C52077" w14:paraId="7D015745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28FB8A5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IPR management incl. technology transfer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B5F32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FBF0D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IPR management including technology transfer at the end of the grant. </w:t>
            </w:r>
          </w:p>
        </w:tc>
      </w:tr>
      <w:tr w:rsidR="00C52077" w:rsidRPr="00C52077" w14:paraId="0CFFAEED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77DF48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Public procurer of results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A4EEE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2FEA3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(public authority, hospital, university, local government, </w:t>
            </w:r>
            <w:proofErr w:type="spellStart"/>
            <w:r w:rsidRPr="00C52077">
              <w:rPr>
                <w:i/>
                <w:lang w:val="en-US"/>
              </w:rPr>
              <w:t>etc</w:t>
            </w:r>
            <w:proofErr w:type="spellEnd"/>
            <w:r w:rsidRPr="00C52077">
              <w:rPr>
                <w:i/>
                <w:lang w:val="en-US"/>
              </w:rPr>
              <w:t xml:space="preserve">) will be using the results afterwards. </w:t>
            </w:r>
          </w:p>
        </w:tc>
      </w:tr>
      <w:tr w:rsidR="00C52077" w:rsidRPr="00C52077" w14:paraId="3B735BEA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7E6694D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Private buyer of results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9971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58885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(from the private sector) will be using the results afterwards. </w:t>
            </w:r>
          </w:p>
        </w:tc>
      </w:tr>
      <w:tr w:rsidR="00C52077" w:rsidRPr="00C52077" w14:paraId="7CF6570C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399F4C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Finance provider (public or private)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544C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1CCB1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will be providing the financing for the exploitation during or after the end of the project. </w:t>
            </w:r>
          </w:p>
        </w:tc>
      </w:tr>
      <w:tr w:rsidR="00C52077" w:rsidRPr="00C52077" w14:paraId="3572B0DF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17662C6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Education and training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7F045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92C3A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educating and training researchers. </w:t>
            </w:r>
          </w:p>
        </w:tc>
      </w:tr>
      <w:tr w:rsidR="00C52077" w:rsidRPr="00C52077" w14:paraId="03DFA0C4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BF821F9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lastRenderedPageBreak/>
              <w:t>Contributions from the social sciences or/and the humanities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C0175" w14:textId="7B76F9DB" w:rsidR="00C52077" w:rsidRPr="00C52077" w:rsidRDefault="00B11054" w:rsidP="00C52077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0C198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 xml:space="preserve">Mark with X  if your </w:t>
            </w:r>
            <w:proofErr w:type="spellStart"/>
            <w:r w:rsidRPr="00C52077">
              <w:rPr>
                <w:i/>
                <w:lang w:val="en-US"/>
              </w:rPr>
              <w:t>organisation</w:t>
            </w:r>
            <w:proofErr w:type="spellEnd"/>
            <w:r w:rsidRPr="00C52077">
              <w:rPr>
                <w:i/>
                <w:lang w:val="en-US"/>
              </w:rPr>
              <w:t xml:space="preserve"> is in charge of contributing to the social sciences or/and the humanities dimension to the research project.</w:t>
            </w:r>
          </w:p>
        </w:tc>
      </w:tr>
      <w:tr w:rsidR="00C52077" w:rsidRPr="00C52077" w14:paraId="612D90AA" w14:textId="77777777" w:rsidTr="00B622B3">
        <w:trPr>
          <w:trHeight w:val="340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52729B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Other: please specify (50 characters limit):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71E67" w14:textId="77777777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2A9E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2C13BC79" w14:textId="77777777" w:rsidR="00C52077" w:rsidRPr="00C52077" w:rsidRDefault="00C52077" w:rsidP="00C52077">
      <w:pPr>
        <w:rPr>
          <w:lang w:val="en-US"/>
        </w:rPr>
      </w:pPr>
    </w:p>
    <w:p w14:paraId="3366BC1E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 xml:space="preserve">Researchers to be Involved in the Project (applicable for RTOs &amp; Academic partners) - </w:t>
      </w:r>
      <w:sdt>
        <w:sdtPr>
          <w:rPr>
            <w:b/>
          </w:rPr>
          <w:tag w:val="goog_rdk_6"/>
          <w:id w:val="-1482233037"/>
        </w:sdtPr>
        <w:sdtEndPr/>
        <w:sdtContent/>
      </w:sdt>
      <w:r w:rsidRPr="00C52077">
        <w:rPr>
          <w:b/>
        </w:rPr>
        <w:t xml:space="preserve">(gender balance is strongly encouraged) </w:t>
      </w:r>
    </w:p>
    <w:tbl>
      <w:tblPr>
        <w:tblpPr w:leftFromText="180" w:rightFromText="180" w:vertAnchor="text" w:tblpY="6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566"/>
        <w:gridCol w:w="425"/>
        <w:gridCol w:w="1276"/>
        <w:gridCol w:w="2978"/>
        <w:gridCol w:w="752"/>
        <w:gridCol w:w="1981"/>
      </w:tblGrid>
      <w:tr w:rsidR="00C52077" w:rsidRPr="00C52077" w14:paraId="79C851AD" w14:textId="77777777" w:rsidTr="00414A02">
        <w:trPr>
          <w:trHeight w:val="416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074B960E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Researcher #1</w:t>
            </w:r>
          </w:p>
        </w:tc>
      </w:tr>
      <w:tr w:rsidR="00C52077" w:rsidRPr="00C52077" w14:paraId="65892FEF" w14:textId="77777777" w:rsidTr="00414A02">
        <w:trPr>
          <w:trHeight w:val="701"/>
        </w:trPr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25BB4" w14:textId="2B83A6A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Title</w:t>
            </w:r>
            <w:r w:rsidRPr="00C52077">
              <w:rPr>
                <w:lang w:val="en-US"/>
              </w:rPr>
              <w:t>:</w:t>
            </w:r>
            <w:r w:rsidR="000841E7">
              <w:rPr>
                <w:lang w:val="en-US"/>
              </w:rPr>
              <w:t xml:space="preserve"> Prof</w:t>
            </w:r>
            <w:r w:rsidRPr="00C52077">
              <w:rPr>
                <w:b/>
                <w:lang w:val="en-US"/>
              </w:rPr>
              <w:t xml:space="preserve">  </w:t>
            </w:r>
          </w:p>
          <w:p w14:paraId="30B4B3A0" w14:textId="6A886A44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BD38C" w14:textId="0DBF5417" w:rsidR="00C52077" w:rsidRPr="00C52077" w:rsidRDefault="00C52077" w:rsidP="00C52077">
            <w:pPr>
              <w:rPr>
                <w:bCs/>
                <w:lang w:val="en-US"/>
              </w:rPr>
            </w:pPr>
            <w:r w:rsidRPr="00C52077">
              <w:rPr>
                <w:b/>
                <w:lang w:val="en-US"/>
              </w:rPr>
              <w:t xml:space="preserve">First Name: </w:t>
            </w:r>
            <w:r w:rsidR="000841E7">
              <w:rPr>
                <w:b/>
                <w:lang w:val="en-US"/>
              </w:rPr>
              <w:t>Benjamin</w:t>
            </w:r>
          </w:p>
          <w:p w14:paraId="20CF7435" w14:textId="5FB2DD97" w:rsidR="000841E7" w:rsidRPr="000841E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Last Name: </w:t>
            </w:r>
            <w:r w:rsidR="000841E7">
              <w:rPr>
                <w:b/>
                <w:lang w:val="en-US"/>
              </w:rPr>
              <w:t>Stanley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829D2" w14:textId="51153A6F" w:rsidR="00C52077" w:rsidRPr="000841E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Man </w:t>
            </w:r>
            <w:r w:rsidR="00414A02"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1618487028"/>
              </w:sdtPr>
              <w:sdtEndPr/>
              <w:sdtContent>
                <w:r w:rsidR="00414A02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448203C7" w14:textId="77777777" w:rsidTr="00414A02">
        <w:trPr>
          <w:trHeight w:val="413"/>
        </w:trPr>
        <w:tc>
          <w:tcPr>
            <w:tcW w:w="38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0CB13" w14:textId="1530CCEF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>Nationality:</w:t>
            </w:r>
            <w:r w:rsidRPr="00C52077">
              <w:rPr>
                <w:lang w:val="en-US"/>
              </w:rPr>
              <w:t xml:space="preserve">  </w:t>
            </w:r>
          </w:p>
        </w:tc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B7D48" w14:textId="0C32B489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39D4097F" w14:textId="77777777" w:rsidTr="00414A02">
        <w:trPr>
          <w:trHeight w:val="242"/>
        </w:trPr>
        <w:tc>
          <w:tcPr>
            <w:tcW w:w="1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AD7D43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Career Stage</w:t>
            </w:r>
            <w:r w:rsidRPr="00C52077">
              <w:rPr>
                <w:b/>
                <w:vertAlign w:val="superscript"/>
                <w:lang w:val="en-US"/>
              </w:rPr>
              <w:footnoteReference w:id="1"/>
            </w: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4F5238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A – Top grade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B612BA4" w14:textId="59EB4E30" w:rsidR="00C52077" w:rsidRPr="00C52077" w:rsidRDefault="00414A02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6FD0AFA9" w14:textId="77777777" w:rsidTr="00414A02">
        <w:trPr>
          <w:trHeight w:val="231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D1B97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8982A26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B – Senior researcher 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095D9C8" w14:textId="0497FBE7" w:rsidR="00C52077" w:rsidRPr="00C52077" w:rsidRDefault="00D9799B" w:rsidP="00C52077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  <w:lang w:val="en-US"/>
              </w:rPr>
              <w:t>X</w:t>
            </w:r>
          </w:p>
        </w:tc>
      </w:tr>
      <w:tr w:rsidR="00C52077" w:rsidRPr="00C52077" w14:paraId="3533437E" w14:textId="77777777" w:rsidTr="00414A02">
        <w:trPr>
          <w:trHeight w:val="222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FD6B7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30CE8C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C – </w:t>
            </w:r>
            <w:proofErr w:type="spellStart"/>
            <w:r w:rsidRPr="00C52077">
              <w:rPr>
                <w:lang w:val="en-US"/>
              </w:rPr>
              <w:t>Recognised</w:t>
            </w:r>
            <w:proofErr w:type="spellEnd"/>
            <w:r w:rsidRPr="00C52077">
              <w:rPr>
                <w:lang w:val="en-US"/>
              </w:rPr>
              <w:t xml:space="preserve">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149BF0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47AD2B9E" w14:textId="77777777" w:rsidTr="00414A02">
        <w:trPr>
          <w:trHeight w:val="197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116AA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6BF1BB9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D – First stage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C97693E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163D994E" w14:textId="77777777" w:rsidTr="00414A02">
        <w:trPr>
          <w:trHeight w:val="419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F19CC" w14:textId="45CEB68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Role of Researcher in the Project:  </w:t>
            </w:r>
            <w:r w:rsidRPr="00C52077">
              <w:rPr>
                <w:lang w:val="en-US"/>
              </w:rPr>
              <w:t xml:space="preserve">Leading </w:t>
            </w:r>
            <w:r w:rsidR="00D9799B">
              <w:rPr>
                <w:rFonts w:ascii="Segoe UI Symbol" w:hAnsi="Segoe UI Symbol" w:cs="Segoe UI Symbol"/>
                <w:lang w:val="en-US"/>
              </w:rPr>
              <w:t>X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3431022D" w14:textId="77777777" w:rsidTr="00414A02">
        <w:trPr>
          <w:trHeight w:val="411"/>
        </w:trPr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42EF1EB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Reference Identifier</w:t>
            </w:r>
          </w:p>
        </w:tc>
        <w:tc>
          <w:tcPr>
            <w:tcW w:w="74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803A122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Type of identifier:</w:t>
            </w:r>
          </w:p>
          <w:p w14:paraId="2E496A3F" w14:textId="29AC4D94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ORCID: </w:t>
            </w:r>
            <w:r w:rsidR="00291B8B" w:rsidRPr="00291B8B">
              <w:rPr>
                <w:rFonts w:eastAsia="Times New Roman"/>
                <w:color w:val="FFFFFF"/>
                <w:sz w:val="27"/>
                <w:szCs w:val="27"/>
                <w:lang w:val="pl-PL" w:eastAsia="pl-PL"/>
              </w:rPr>
              <w:t xml:space="preserve"> </w:t>
            </w:r>
            <w:r w:rsidR="00291B8B" w:rsidRPr="00291B8B">
              <w:rPr>
                <w:lang w:val="pl-PL"/>
              </w:rPr>
              <w:t>0000-0001-6932-1046</w:t>
            </w:r>
          </w:p>
          <w:p w14:paraId="517DC502" w14:textId="2103C0B5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Researcher Id:</w:t>
            </w:r>
            <w:r w:rsidR="00291B8B">
              <w:rPr>
                <w:lang w:val="en-US"/>
              </w:rPr>
              <w:t xml:space="preserve"> </w:t>
            </w:r>
            <w:r w:rsidR="00291B8B" w:rsidRPr="00291B8B">
              <w:t xml:space="preserve"> </w:t>
            </w:r>
            <w:hyperlink r:id="rId14" w:tgtFrame="_blank" w:history="1">
              <w:r w:rsidR="00291B8B" w:rsidRPr="00291B8B">
                <w:rPr>
                  <w:rStyle w:val="Hipercze"/>
                </w:rPr>
                <w:t>B-5250-2017</w:t>
              </w:r>
            </w:hyperlink>
          </w:p>
          <w:p w14:paraId="60FBBA90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Other – specify:</w:t>
            </w:r>
          </w:p>
        </w:tc>
      </w:tr>
    </w:tbl>
    <w:p w14:paraId="572D4659" w14:textId="77777777" w:rsidR="00C52077" w:rsidRPr="00C52077" w:rsidRDefault="00C52077" w:rsidP="00C52077">
      <w:pPr>
        <w:rPr>
          <w:lang w:val="en-US"/>
        </w:rPr>
      </w:pPr>
      <w:r w:rsidRPr="00C52077">
        <w:rPr>
          <w:lang w:val="en-US"/>
        </w:rPr>
        <w:lastRenderedPageBreak/>
        <w:t xml:space="preserve">* Please add more tables if more researchers will be involved in the project. </w:t>
      </w:r>
    </w:p>
    <w:p w14:paraId="7EF0A18A" w14:textId="77777777" w:rsidR="00C52077" w:rsidRPr="00C52077" w:rsidRDefault="00C52077" w:rsidP="00C52077">
      <w:pPr>
        <w:rPr>
          <w:b/>
        </w:rPr>
      </w:pPr>
    </w:p>
    <w:tbl>
      <w:tblPr>
        <w:tblpPr w:leftFromText="180" w:rightFromText="180" w:vertAnchor="text" w:tblpY="67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566"/>
        <w:gridCol w:w="425"/>
        <w:gridCol w:w="1276"/>
        <w:gridCol w:w="2978"/>
        <w:gridCol w:w="752"/>
        <w:gridCol w:w="1981"/>
      </w:tblGrid>
      <w:tr w:rsidR="00C52077" w:rsidRPr="00C52077" w14:paraId="66BBD693" w14:textId="77777777" w:rsidTr="00441158">
        <w:trPr>
          <w:trHeight w:val="416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707229D5" w14:textId="77777777" w:rsidR="00C52077" w:rsidRPr="00C52077" w:rsidRDefault="00C52077" w:rsidP="00C52077">
            <w:pPr>
              <w:rPr>
                <w:b/>
                <w:lang w:val="en-US"/>
              </w:rPr>
            </w:pPr>
            <w:commentRangeStart w:id="10"/>
            <w:r w:rsidRPr="00C52077">
              <w:rPr>
                <w:b/>
                <w:lang w:val="en-US"/>
              </w:rPr>
              <w:t>Researcher #2</w:t>
            </w:r>
            <w:commentRangeEnd w:id="10"/>
            <w:r w:rsidR="00D9799B">
              <w:rPr>
                <w:rStyle w:val="Odwoaniedokomentarza"/>
              </w:rPr>
              <w:commentReference w:id="10"/>
            </w:r>
          </w:p>
        </w:tc>
      </w:tr>
      <w:tr w:rsidR="00C52077" w:rsidRPr="00C52077" w14:paraId="675190C5" w14:textId="77777777" w:rsidTr="00441158">
        <w:trPr>
          <w:trHeight w:val="701"/>
        </w:trPr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3AB87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Title </w:t>
            </w:r>
            <w:r w:rsidRPr="00C52077">
              <w:rPr>
                <w:lang w:val="en-US"/>
              </w:rPr>
              <w:t xml:space="preserve">(Prof; Dr; </w:t>
            </w:r>
            <w:proofErr w:type="spellStart"/>
            <w:r w:rsidRPr="00C52077">
              <w:rPr>
                <w:lang w:val="en-US"/>
              </w:rPr>
              <w:t>Mr</w:t>
            </w:r>
            <w:proofErr w:type="spellEnd"/>
            <w:r w:rsidRPr="00C52077">
              <w:rPr>
                <w:lang w:val="en-US"/>
              </w:rPr>
              <w:t xml:space="preserve">; </w:t>
            </w:r>
            <w:proofErr w:type="spellStart"/>
            <w:r w:rsidRPr="00C52077">
              <w:rPr>
                <w:lang w:val="en-US"/>
              </w:rPr>
              <w:t>Ms</w:t>
            </w:r>
            <w:proofErr w:type="spellEnd"/>
            <w:r w:rsidRPr="00C52077">
              <w:rPr>
                <w:lang w:val="en-US"/>
              </w:rPr>
              <w:t>):</w:t>
            </w:r>
            <w:r w:rsidRPr="00C52077">
              <w:rPr>
                <w:b/>
                <w:lang w:val="en-US"/>
              </w:rPr>
              <w:t xml:space="preserve">  </w:t>
            </w:r>
          </w:p>
          <w:p w14:paraId="267849FD" w14:textId="58FCD4DB" w:rsidR="00C52077" w:rsidRPr="00C52077" w:rsidRDefault="00C52077" w:rsidP="00C52077">
            <w:pPr>
              <w:rPr>
                <w:lang w:val="en-US"/>
              </w:rPr>
            </w:pP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B309F" w14:textId="7906E09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First Name: </w:t>
            </w:r>
          </w:p>
          <w:p w14:paraId="7B452910" w14:textId="767EC98B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Last Name: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53AD5" w14:textId="1B2A7860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Woman </w:t>
            </w:r>
            <w:r w:rsidR="00414A02"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-1215966242"/>
              </w:sdtPr>
              <w:sdtEndPr/>
              <w:sdtContent>
                <w:r w:rsidR="00414A02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25EEC62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Man </w:t>
            </w: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1679077012"/>
              </w:sdtPr>
              <w:sdtEndPr/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  <w:p w14:paraId="5433EE8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Non-binary</w:t>
            </w:r>
            <w:r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8"/>
                <w:id w:val="-1094085628"/>
              </w:sdtPr>
              <w:sdtEndPr/>
              <w:sdtContent>
                <w:r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6682BD2E" w14:textId="77777777" w:rsidTr="00441158">
        <w:trPr>
          <w:trHeight w:val="413"/>
        </w:trPr>
        <w:tc>
          <w:tcPr>
            <w:tcW w:w="38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BC177" w14:textId="318154B8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>Nationality:</w:t>
            </w:r>
            <w:r w:rsidRPr="00C52077">
              <w:rPr>
                <w:lang w:val="en-US"/>
              </w:rPr>
              <w:t xml:space="preserve">   </w:t>
            </w:r>
          </w:p>
        </w:tc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9BB4A" w14:textId="4758B76B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Email:</w:t>
            </w:r>
            <w:r w:rsidRPr="00C52077">
              <w:rPr>
                <w:lang w:val="en-US"/>
              </w:rPr>
              <w:t xml:space="preserve">  </w:t>
            </w:r>
          </w:p>
        </w:tc>
      </w:tr>
      <w:tr w:rsidR="00C52077" w:rsidRPr="00C52077" w14:paraId="352C8EA1" w14:textId="77777777" w:rsidTr="00441158">
        <w:trPr>
          <w:trHeight w:val="242"/>
        </w:trPr>
        <w:tc>
          <w:tcPr>
            <w:tcW w:w="1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0A06980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Career Stage</w:t>
            </w:r>
            <w:r w:rsidRPr="00C52077">
              <w:rPr>
                <w:b/>
                <w:vertAlign w:val="superscript"/>
                <w:lang w:val="en-US"/>
              </w:rPr>
              <w:footnoteReference w:id="2"/>
            </w: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4FC1A8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A – Top grade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692B4BD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2224BEFA" w14:textId="77777777" w:rsidTr="00441158">
        <w:trPr>
          <w:trHeight w:val="231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87369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7202A1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B – Senior researcher 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7FC390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5B099420" w14:textId="77777777" w:rsidTr="00441158">
        <w:trPr>
          <w:trHeight w:val="222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F32FE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01420A1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Category C – </w:t>
            </w:r>
            <w:proofErr w:type="spellStart"/>
            <w:r w:rsidRPr="00C52077">
              <w:rPr>
                <w:lang w:val="en-US"/>
              </w:rPr>
              <w:t>Recognised</w:t>
            </w:r>
            <w:proofErr w:type="spellEnd"/>
            <w:r w:rsidRPr="00C52077">
              <w:rPr>
                <w:lang w:val="en-US"/>
              </w:rPr>
              <w:t xml:space="preserve">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F3478C3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C52077" w:rsidRPr="00C52077" w14:paraId="08876EB0" w14:textId="77777777" w:rsidTr="00441158">
        <w:trPr>
          <w:trHeight w:val="197"/>
        </w:trPr>
        <w:tc>
          <w:tcPr>
            <w:tcW w:w="1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46DD0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8758468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Category D – First stage researcher</w:t>
            </w:r>
          </w:p>
        </w:tc>
        <w:tc>
          <w:tcPr>
            <w:tcW w:w="2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F6533F8" w14:textId="1E011602" w:rsidR="00C52077" w:rsidRPr="00C52077" w:rsidRDefault="00732A16" w:rsidP="00C52077">
            <w:pPr>
              <w:rPr>
                <w:lang w:val="en-US"/>
              </w:rPr>
            </w:pPr>
            <w:sdt>
              <w:sdtPr>
                <w:rPr>
                  <w:lang w:val="en-US"/>
                </w:rPr>
                <w:tag w:val="goog_rdk_7"/>
                <w:id w:val="-54775731"/>
              </w:sdtPr>
              <w:sdtEndPr/>
              <w:sdtContent>
                <w:r w:rsidR="00414A02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077224C0" w14:textId="77777777" w:rsidTr="00441158">
        <w:trPr>
          <w:trHeight w:val="419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E1540" w14:textId="53CAD36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 xml:space="preserve">Role of Researcher in the Project:  </w:t>
            </w:r>
            <w:r w:rsidRPr="00C52077">
              <w:rPr>
                <w:lang w:val="en-US"/>
              </w:rPr>
              <w:t xml:space="preserve">Leading </w:t>
            </w:r>
            <w:r w:rsidRPr="00C52077">
              <w:rPr>
                <w:rFonts w:ascii="Segoe UI Symbol" w:hAnsi="Segoe UI Symbol" w:cs="Segoe UI Symbol"/>
                <w:lang w:val="en-US"/>
              </w:rPr>
              <w:t>☐</w:t>
            </w:r>
            <w:r w:rsidRPr="00C52077">
              <w:rPr>
                <w:lang w:val="en-US"/>
              </w:rPr>
              <w:t xml:space="preserve">   Team Member </w:t>
            </w:r>
            <w:r w:rsidR="00761F19" w:rsidRPr="00C5207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tag w:val="goog_rdk_7"/>
                <w:id w:val="-1800294050"/>
              </w:sdtPr>
              <w:sdtEndPr/>
              <w:sdtContent>
                <w:r w:rsidR="00761F19" w:rsidRPr="00C52077">
                  <w:rPr>
                    <w:rFonts w:ascii="Segoe UI Symbol" w:hAnsi="Segoe UI Symbol" w:cs="Segoe UI Symbol"/>
                    <w:lang w:val="en-US"/>
                  </w:rPr>
                  <w:t>☐</w:t>
                </w:r>
              </w:sdtContent>
            </w:sdt>
          </w:p>
        </w:tc>
      </w:tr>
      <w:tr w:rsidR="00C52077" w:rsidRPr="00C52077" w14:paraId="1A65BAB6" w14:textId="77777777" w:rsidTr="00441158">
        <w:trPr>
          <w:trHeight w:val="419"/>
        </w:trPr>
        <w:tc>
          <w:tcPr>
            <w:tcW w:w="95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88DD3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24D888D9" w14:textId="77777777" w:rsidTr="00441158">
        <w:trPr>
          <w:trHeight w:val="411"/>
        </w:trPr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BB8908A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Reference Identifier</w:t>
            </w:r>
          </w:p>
        </w:tc>
        <w:tc>
          <w:tcPr>
            <w:tcW w:w="74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28DCF5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Type of identifier:</w:t>
            </w:r>
          </w:p>
          <w:p w14:paraId="1558AC01" w14:textId="271CED09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ORCID: </w:t>
            </w:r>
          </w:p>
          <w:p w14:paraId="05CB62F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Researcher Id:</w:t>
            </w:r>
          </w:p>
          <w:p w14:paraId="66A00B25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>Other – specify:</w:t>
            </w:r>
          </w:p>
        </w:tc>
      </w:tr>
    </w:tbl>
    <w:p w14:paraId="2206B0B8" w14:textId="77777777" w:rsidR="00C52077" w:rsidRPr="00C52077" w:rsidRDefault="00C52077" w:rsidP="00C52077">
      <w:pPr>
        <w:rPr>
          <w:lang w:val="en-US"/>
        </w:rPr>
      </w:pPr>
      <w:r w:rsidRPr="00C52077">
        <w:rPr>
          <w:lang w:val="en-US"/>
        </w:rPr>
        <w:lastRenderedPageBreak/>
        <w:t xml:space="preserve">* Please add more tables if more researchers will be involved in the project. </w:t>
      </w:r>
    </w:p>
    <w:p w14:paraId="75B64C0C" w14:textId="77777777" w:rsidR="00C52077" w:rsidRPr="00C52077" w:rsidRDefault="00C52077" w:rsidP="00C52077">
      <w:pPr>
        <w:rPr>
          <w:lang w:val="en-US"/>
        </w:rPr>
      </w:pPr>
    </w:p>
    <w:p w14:paraId="6D9053F4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 xml:space="preserve"> Infrastructure and Technical Equipment relevant to the Proposed Work (up to 5) 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6704"/>
      </w:tblGrid>
      <w:tr w:rsidR="00C52077" w:rsidRPr="00C52077" w14:paraId="2F687E86" w14:textId="77777777" w:rsidTr="00441158">
        <w:trPr>
          <w:trHeight w:val="271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F1B18C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Infrastructure / Equipment </w:t>
            </w: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7353614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Short Description (300 characters including spaces)</w:t>
            </w:r>
          </w:p>
        </w:tc>
      </w:tr>
      <w:tr w:rsidR="00C52077" w:rsidRPr="00C52077" w14:paraId="1608AB34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AABAD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F340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2BD9E92D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CB245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FECBD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2E4197ED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32702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5263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0D83E808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E3198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6D89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  <w:tr w:rsidR="00C52077" w:rsidRPr="00C52077" w14:paraId="62314E5C" w14:textId="77777777" w:rsidTr="00441158">
        <w:trPr>
          <w:trHeight w:val="537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9246B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E87A" w14:textId="77777777" w:rsidR="00C52077" w:rsidRPr="00C52077" w:rsidRDefault="00C52077" w:rsidP="00C52077">
            <w:pPr>
              <w:rPr>
                <w:b/>
                <w:lang w:val="en-US"/>
              </w:rPr>
            </w:pPr>
          </w:p>
        </w:tc>
      </w:tr>
    </w:tbl>
    <w:p w14:paraId="1898088D" w14:textId="77777777" w:rsidR="00C52077" w:rsidRPr="00C52077" w:rsidRDefault="00C52077" w:rsidP="00C52077">
      <w:pPr>
        <w:rPr>
          <w:lang w:val="en-US"/>
        </w:rPr>
      </w:pPr>
    </w:p>
    <w:p w14:paraId="07B0D679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Gender Equality Plan (Note: For proposals with deadlines in 2022 and beyond, it is mandatory for Public Bodies, Higher Education Establishments and Research Organisations to have a GEP at proposal stage)</w:t>
      </w:r>
    </w:p>
    <w:tbl>
      <w:tblPr>
        <w:tblpPr w:leftFromText="180" w:rightFromText="180" w:vertAnchor="text" w:tblpX="-10" w:tblpY="135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5"/>
        <w:gridCol w:w="1170"/>
      </w:tblGrid>
      <w:tr w:rsidR="00C52077" w:rsidRPr="00C52077" w14:paraId="3F3964E3" w14:textId="77777777" w:rsidTr="00441158">
        <w:trPr>
          <w:trHeight w:val="419"/>
        </w:trPr>
        <w:tc>
          <w:tcPr>
            <w:tcW w:w="8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hideMark/>
          </w:tcPr>
          <w:p w14:paraId="26208439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Does the </w:t>
            </w:r>
            <w:proofErr w:type="spellStart"/>
            <w:r w:rsidRPr="00C52077">
              <w:rPr>
                <w:b/>
                <w:lang w:val="en-US"/>
              </w:rPr>
              <w:t>organisation</w:t>
            </w:r>
            <w:proofErr w:type="spellEnd"/>
            <w:r w:rsidRPr="00C52077">
              <w:rPr>
                <w:b/>
                <w:lang w:val="en-US"/>
              </w:rPr>
              <w:t xml:space="preserve"> have a Gender Equality Plan (GEP) covering the elements listed below</w:t>
            </w:r>
            <w:r w:rsidRPr="00C52077">
              <w:rPr>
                <w:lang w:val="en-US"/>
              </w:rPr>
              <w:t>?</w:t>
            </w:r>
            <w:r w:rsidRPr="00C52077">
              <w:rPr>
                <w:b/>
                <w:lang w:val="en-US"/>
              </w:rPr>
              <w:t xml:space="preserve"> </w:t>
            </w:r>
          </w:p>
          <w:p w14:paraId="487D5540" w14:textId="77777777" w:rsidR="00C52077" w:rsidRPr="00C52077" w:rsidRDefault="00C52077" w:rsidP="00C52077">
            <w:pPr>
              <w:rPr>
                <w:i/>
                <w:lang w:val="en-US"/>
              </w:rPr>
            </w:pPr>
            <w:r w:rsidRPr="00C52077">
              <w:rPr>
                <w:i/>
                <w:lang w:val="en-US"/>
              </w:rPr>
              <w:t>Minimum requirements (building blocks) for a GEP</w:t>
            </w:r>
          </w:p>
          <w:p w14:paraId="0B3C4A3A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b/>
                <w:lang w:val="en-US"/>
              </w:rPr>
              <w:t>Public GEP:</w:t>
            </w:r>
            <w:r w:rsidRPr="00C52077">
              <w:rPr>
                <w:lang w:val="en-US"/>
              </w:rPr>
              <w:t xml:space="preserve"> formal document published on the institution’s website and signed by the top management, addressing the following issues:</w:t>
            </w:r>
          </w:p>
          <w:p w14:paraId="22F83B9C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Dedicated resources:</w:t>
            </w:r>
            <w:r w:rsidRPr="00C52077">
              <w:rPr>
                <w:lang w:val="en-US"/>
              </w:rPr>
              <w:t xml:space="preserve"> commitment of human resources and gender expertise to implement it. </w:t>
            </w:r>
          </w:p>
          <w:p w14:paraId="28138D6A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Data collection and monitoring:</w:t>
            </w:r>
            <w:r w:rsidRPr="00C52077">
              <w:rPr>
                <w:lang w:val="en-US"/>
              </w:rPr>
              <w:t xml:space="preserve"> sex/gender disaggregated data on personnel and students and annual reporting based on indicators. </w:t>
            </w:r>
          </w:p>
          <w:p w14:paraId="1124E8C3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Training:</w:t>
            </w:r>
            <w:r w:rsidRPr="00C52077">
              <w:rPr>
                <w:lang w:val="en-US"/>
              </w:rPr>
              <w:t xml:space="preserve"> Awareness raising/trainings on gender equality and unconscious gender biases for staff and decision-makers.</w:t>
            </w:r>
          </w:p>
          <w:p w14:paraId="50023EBB" w14:textId="77777777" w:rsidR="00C52077" w:rsidRPr="00C52077" w:rsidRDefault="00C52077" w:rsidP="00C52077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C52077">
              <w:rPr>
                <w:b/>
                <w:lang w:val="en-US"/>
              </w:rPr>
              <w:t>Minimum areas</w:t>
            </w:r>
            <w:r w:rsidRPr="00C52077">
              <w:rPr>
                <w:lang w:val="en-US"/>
              </w:rPr>
              <w:t xml:space="preserve"> to be </w:t>
            </w:r>
            <w:r w:rsidRPr="00C52077">
              <w:rPr>
                <w:b/>
                <w:lang w:val="en-US"/>
              </w:rPr>
              <w:t>covered</w:t>
            </w:r>
            <w:r w:rsidRPr="00C52077">
              <w:rPr>
                <w:lang w:val="en-US"/>
              </w:rPr>
              <w:t xml:space="preserve"> and addressed via concrete measures and targets: </w:t>
            </w:r>
          </w:p>
          <w:p w14:paraId="012D6720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 xml:space="preserve">work-life balance and </w:t>
            </w:r>
            <w:proofErr w:type="spellStart"/>
            <w:r w:rsidRPr="00C52077">
              <w:rPr>
                <w:lang w:val="en-US"/>
              </w:rPr>
              <w:t>organisational</w:t>
            </w:r>
            <w:proofErr w:type="spellEnd"/>
            <w:r w:rsidRPr="00C52077">
              <w:rPr>
                <w:lang w:val="en-US"/>
              </w:rPr>
              <w:t xml:space="preserve"> culture;</w:t>
            </w:r>
          </w:p>
          <w:p w14:paraId="45D9EC46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>gender balance in leadership and decision-making;</w:t>
            </w:r>
          </w:p>
          <w:p w14:paraId="544A155E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gender equality in recruitment and career progression;</w:t>
            </w:r>
          </w:p>
          <w:p w14:paraId="39229795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>integration of the gender dimension into research and teaching content;</w:t>
            </w:r>
          </w:p>
          <w:p w14:paraId="7F1E0033" w14:textId="77777777" w:rsidR="00C52077" w:rsidRPr="00C52077" w:rsidRDefault="00C52077" w:rsidP="00C52077">
            <w:pPr>
              <w:numPr>
                <w:ilvl w:val="1"/>
                <w:numId w:val="2"/>
              </w:numPr>
              <w:rPr>
                <w:lang w:val="en-US"/>
              </w:rPr>
            </w:pPr>
            <w:r w:rsidRPr="00C52077">
              <w:rPr>
                <w:lang w:val="en-US"/>
              </w:rPr>
              <w:t>measures against gender-based violence including sexual harassment.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24A75" w14:textId="23FC0DBC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lastRenderedPageBreak/>
              <w:t>Yes</w:t>
            </w:r>
            <w:sdt>
              <w:sdtPr>
                <w:rPr>
                  <w:lang w:val="en-US"/>
                </w:rPr>
                <w:tag w:val="goog_rdk_32"/>
                <w:id w:val="1414205259"/>
                <w:showingPlcHdr/>
              </w:sdtPr>
              <w:sdtEndPr/>
              <w:sdtContent>
                <w:r w:rsidR="00291B8B">
                  <w:rPr>
                    <w:lang w:val="en-US"/>
                  </w:rPr>
                  <w:t xml:space="preserve">     </w:t>
                </w:r>
              </w:sdtContent>
            </w:sdt>
          </w:p>
          <w:p w14:paraId="4B4F6097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 </w:t>
            </w:r>
          </w:p>
        </w:tc>
      </w:tr>
      <w:tr w:rsidR="00C52077" w:rsidRPr="00C52077" w14:paraId="36576234" w14:textId="77777777" w:rsidTr="00441158">
        <w:trPr>
          <w:trHeight w:val="231"/>
        </w:trPr>
        <w:tc>
          <w:tcPr>
            <w:tcW w:w="9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9BC00" w14:textId="77777777" w:rsidR="00441158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 xml:space="preserve">If yes, please provide a relevant URL: </w:t>
            </w:r>
          </w:p>
          <w:p w14:paraId="3A67ACA7" w14:textId="256E0B02" w:rsidR="00441158" w:rsidRPr="00C52077" w:rsidRDefault="00441158" w:rsidP="00C52077">
            <w:pPr>
              <w:rPr>
                <w:b/>
                <w:lang w:val="en-US"/>
              </w:rPr>
            </w:pPr>
          </w:p>
        </w:tc>
      </w:tr>
    </w:tbl>
    <w:p w14:paraId="515F2F12" w14:textId="77777777" w:rsidR="00C52077" w:rsidRPr="00C52077" w:rsidRDefault="00C52077" w:rsidP="00C52077">
      <w:pPr>
        <w:rPr>
          <w:lang w:val="it-IT"/>
        </w:rPr>
      </w:pPr>
    </w:p>
    <w:p w14:paraId="4B9D98A2" w14:textId="77777777" w:rsidR="00C52077" w:rsidRPr="00C52077" w:rsidRDefault="00C52077" w:rsidP="00C52077">
      <w:pPr>
        <w:numPr>
          <w:ilvl w:val="0"/>
          <w:numId w:val="1"/>
        </w:numPr>
        <w:rPr>
          <w:b/>
        </w:rPr>
      </w:pPr>
      <w:r w:rsidRPr="00C52077">
        <w:rPr>
          <w:b/>
        </w:rPr>
        <w:t>Affiliated entities (if yes, a separate form will be sent later on)</w:t>
      </w: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35"/>
      </w:tblGrid>
      <w:tr w:rsidR="00C52077" w:rsidRPr="00C52077" w14:paraId="1CDF12E0" w14:textId="77777777" w:rsidTr="00441158">
        <w:tc>
          <w:tcPr>
            <w:tcW w:w="9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5698C" w14:textId="77777777" w:rsidR="00C52077" w:rsidRPr="00C52077" w:rsidRDefault="00C52077" w:rsidP="00C52077">
            <w:pPr>
              <w:rPr>
                <w:lang w:val="en-US"/>
              </w:rPr>
            </w:pPr>
            <w:r w:rsidRPr="00C52077">
              <w:rPr>
                <w:lang w:val="en-US"/>
              </w:rPr>
              <w:t xml:space="preserve">Do you wish to engage an </w:t>
            </w:r>
            <w:r w:rsidRPr="00C52077">
              <w:rPr>
                <w:b/>
                <w:lang w:val="en-US"/>
              </w:rPr>
              <w:t>affiliated entity</w:t>
            </w:r>
            <w:r w:rsidRPr="00C52077">
              <w:rPr>
                <w:vertAlign w:val="superscript"/>
                <w:lang w:val="en-US"/>
              </w:rPr>
              <w:footnoteReference w:id="3"/>
            </w:r>
            <w:r w:rsidRPr="00C52077">
              <w:rPr>
                <w:lang w:val="en-US"/>
              </w:rPr>
              <w:t xml:space="preserve"> in this project? If </w:t>
            </w:r>
            <w:r w:rsidRPr="00C52077">
              <w:rPr>
                <w:b/>
                <w:lang w:val="en-US"/>
              </w:rPr>
              <w:t xml:space="preserve">yes </w:t>
            </w:r>
            <w:r w:rsidRPr="00C52077">
              <w:rPr>
                <w:lang w:val="en-US"/>
              </w:rPr>
              <w:t xml:space="preserve">please complete the below: </w:t>
            </w:r>
          </w:p>
        </w:tc>
      </w:tr>
    </w:tbl>
    <w:p w14:paraId="34E3EE52" w14:textId="77777777" w:rsidR="00C52077" w:rsidRPr="00C52077" w:rsidRDefault="00C52077" w:rsidP="00C52077">
      <w:pPr>
        <w:rPr>
          <w:lang w:val="en-US"/>
        </w:rPr>
      </w:pPr>
    </w:p>
    <w:tbl>
      <w:tblPr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7"/>
        <w:gridCol w:w="5428"/>
      </w:tblGrid>
      <w:tr w:rsidR="00C52077" w:rsidRPr="00C52077" w14:paraId="771C2B04" w14:textId="77777777" w:rsidTr="00441158"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73A9C8D" w14:textId="77777777" w:rsidR="00C52077" w:rsidRPr="00C52077" w:rsidRDefault="00C52077" w:rsidP="00C52077">
            <w:pPr>
              <w:rPr>
                <w:b/>
                <w:lang w:val="en-US"/>
              </w:rPr>
            </w:pPr>
            <w:proofErr w:type="spellStart"/>
            <w:r w:rsidRPr="00C52077">
              <w:rPr>
                <w:b/>
                <w:lang w:val="en-US"/>
              </w:rPr>
              <w:t>Organisation’s</w:t>
            </w:r>
            <w:proofErr w:type="spellEnd"/>
            <w:r w:rsidRPr="00C52077">
              <w:rPr>
                <w:b/>
                <w:lang w:val="en-US"/>
              </w:rPr>
              <w:t xml:space="preserve"> Official Legal Name: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A21F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  <w:tr w:rsidR="00C52077" w:rsidRPr="00C52077" w14:paraId="0B737C48" w14:textId="77777777" w:rsidTr="00441158"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AB3BA8" w14:textId="77777777" w:rsidR="00C52077" w:rsidRPr="00C52077" w:rsidRDefault="00C52077" w:rsidP="00C52077">
            <w:pPr>
              <w:rPr>
                <w:b/>
                <w:lang w:val="en-US"/>
              </w:rPr>
            </w:pPr>
            <w:r w:rsidRPr="00C52077">
              <w:rPr>
                <w:b/>
                <w:lang w:val="en-US"/>
              </w:rPr>
              <w:t>Partner Identification Number (PIC):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519B" w14:textId="77777777" w:rsidR="00C52077" w:rsidRPr="00C52077" w:rsidRDefault="00C52077" w:rsidP="00C52077">
            <w:pPr>
              <w:rPr>
                <w:lang w:val="en-US"/>
              </w:rPr>
            </w:pPr>
          </w:p>
        </w:tc>
      </w:tr>
    </w:tbl>
    <w:p w14:paraId="687388E1" w14:textId="77777777" w:rsidR="00C52077" w:rsidRPr="00C52077" w:rsidRDefault="00C52077" w:rsidP="00C52077">
      <w:pPr>
        <w:rPr>
          <w:lang w:val="en-US"/>
        </w:rPr>
      </w:pPr>
    </w:p>
    <w:p w14:paraId="5E2EED3E" w14:textId="77777777" w:rsidR="007B3800" w:rsidRPr="00197E8F" w:rsidRDefault="007B3800" w:rsidP="00197E8F"/>
    <w:sectPr w:rsidR="007B3800" w:rsidRPr="00197E8F" w:rsidSect="00C5207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678" w:right="1286" w:bottom="2030" w:left="1282" w:header="706" w:footer="1915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Magdalena Freyer" w:date="2025-04-07T12:25:00Z" w:initials="MF">
    <w:p w14:paraId="159822CB" w14:textId="47D9B08C" w:rsidR="00013C68" w:rsidRPr="00013C68" w:rsidRDefault="00013C68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013C68">
        <w:rPr>
          <w:lang w:val="pl-PL"/>
        </w:rPr>
        <w:t>W takim formacie wpisujemy p</w:t>
      </w:r>
      <w:r>
        <w:rPr>
          <w:lang w:val="pl-PL"/>
        </w:rPr>
        <w:t>rojekty. Projekty powinny być w miarę możliwości powiązane z tematyką wniosku, żeby pokazać że Pan/SWPS ma doświadczenie w zakresie tematyki projektu</w:t>
      </w:r>
    </w:p>
  </w:comment>
  <w:comment w:id="10" w:author="Magdalena Freyer" w:date="2025-04-07T12:18:00Z" w:initials="MF">
    <w:p w14:paraId="1308B62C" w14:textId="77777777" w:rsidR="00D9799B" w:rsidRDefault="00D9799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D9799B">
        <w:rPr>
          <w:lang w:val="pl-PL"/>
        </w:rPr>
        <w:t>Tutaj będziemy wpisywać członków zespołu S</w:t>
      </w:r>
      <w:r>
        <w:rPr>
          <w:lang w:val="pl-PL"/>
        </w:rPr>
        <w:t>WPS, ale tylko tych którzy są już Panu znani z nazwiska i są pracownikami SWPS, tj. zostaną oddelegowani do pracy w projekcie.</w:t>
      </w:r>
    </w:p>
    <w:p w14:paraId="263D31AF" w14:textId="3E533CC6" w:rsidR="00D9799B" w:rsidRPr="00D9799B" w:rsidRDefault="00D9799B">
      <w:pPr>
        <w:pStyle w:val="Tekstkomentarza"/>
        <w:rPr>
          <w:lang w:val="pl-PL"/>
        </w:rPr>
      </w:pPr>
      <w:r>
        <w:rPr>
          <w:lang w:val="pl-PL"/>
        </w:rPr>
        <w:t>Jeżeli ma Pan kogoś na myśli, kto nie jest formalnie pracownikiem SWPS, to go tutaj nie wpisujemy (trzeba będzie oficjalnie przeprowadzić konkurs na członka zespołu)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59822CB" w15:done="0"/>
  <w15:commentEx w15:paraId="263D31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59822CB" w16cid:durableId="2B9E42C1"/>
  <w16cid:commentId w16cid:paraId="263D31AF" w16cid:durableId="2B9E41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70666" w14:textId="77777777" w:rsidR="00732A16" w:rsidRDefault="00732A16" w:rsidP="00F02C79">
      <w:r>
        <w:separator/>
      </w:r>
    </w:p>
  </w:endnote>
  <w:endnote w:type="continuationSeparator" w:id="0">
    <w:p w14:paraId="31BB6EFC" w14:textId="77777777" w:rsidR="00732A16" w:rsidRDefault="00732A16" w:rsidP="00F0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riadPro-I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2615D" w14:textId="77777777" w:rsidR="004A5FC6" w:rsidRDefault="004A5FC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D9876" w14:textId="77777777" w:rsidR="007B3800" w:rsidRDefault="007B3800" w:rsidP="00F02C79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22E66" w14:textId="77777777" w:rsidR="004A5FC6" w:rsidRDefault="004A5FC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F72365" w14:textId="77777777" w:rsidR="00732A16" w:rsidRDefault="00732A16" w:rsidP="00F02C79">
      <w:r>
        <w:separator/>
      </w:r>
    </w:p>
  </w:footnote>
  <w:footnote w:type="continuationSeparator" w:id="0">
    <w:p w14:paraId="2C7032C8" w14:textId="77777777" w:rsidR="00732A16" w:rsidRDefault="00732A16" w:rsidP="00F02C79">
      <w:r>
        <w:continuationSeparator/>
      </w:r>
    </w:p>
  </w:footnote>
  <w:footnote w:id="1">
    <w:p w14:paraId="33571ED1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Style w:val="Odwoanieprzypisudolnego"/>
          <w:rFonts w:ascii="Calibri" w:hAnsi="Calibri"/>
        </w:rPr>
        <w:footnoteRef/>
      </w: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green"/>
        </w:rPr>
        <w:t>Career Stages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3046142A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Top grade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single highest grade/post at which research is normally conducted.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Example: ‘Full professor’ or ‘Director of research’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</w:p>
    <w:p w14:paraId="0B8059BD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B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Senior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: Researchers working in positions not as senior as top position but more senior than newly qualified doctoral graduates (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8).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‘associate professor’ or ‘senior researcher’ or ‘principal investigator’.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55FF7044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C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Recognised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first grade/post into which a newly qualified doctoral graduate would normally be recruited.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‘assistant professor’, ‘investigator’ or ‘post-doctoral fellow’.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382BAEB" w14:textId="77777777" w:rsidR="00C52077" w:rsidRDefault="00C52077" w:rsidP="00C52077">
      <w:pPr>
        <w:rPr>
          <w:rFonts w:ascii="Calibri" w:hAnsi="Calibri" w:cs="Calibri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First stage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Either doctoral students 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 who are engaged as researchers, or researchers working in posts that do not normally require a doctorate degree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.  Examples: ‘PhD students’ or ‘junior researchers’ (without a PhD).</w:t>
      </w:r>
    </w:p>
  </w:footnote>
  <w:footnote w:id="2">
    <w:p w14:paraId="09499786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Style w:val="Odwoanieprzypisudolnego"/>
          <w:rFonts w:ascii="Calibri" w:hAnsi="Calibri"/>
        </w:rPr>
        <w:footnoteRef/>
      </w:r>
      <w:r>
        <w:rPr>
          <w:rFonts w:ascii="Times New Roman" w:eastAsia="Times New Roman" w:hAnsi="Times New Roman" w:cs="Times New Roman"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green"/>
        </w:rPr>
        <w:t>Career Stages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6746B476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Top grade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single highest grade/post at which research is normally conducted.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Example: ‘Full professor’ or ‘Director of research’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</w:p>
    <w:p w14:paraId="1E860955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B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Senior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: Researchers working in positions not as senior as top position but more senior than newly qualified doctoral graduates (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8).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‘associate professor’ or ‘senior researcher’ or ‘principal investigator’.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1720BC07" w14:textId="77777777" w:rsidR="00C52077" w:rsidRDefault="00C52077" w:rsidP="00C52077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C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Recognised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the first grade/post into which a newly qualified doctoral graduate would normally be recruited.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Examples: ‘assistant professor’, ‘investigator’ or ‘post-doctoral fellow’.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5DDA0A38" w14:textId="77777777" w:rsidR="00C52077" w:rsidRDefault="00C52077" w:rsidP="00C52077">
      <w:pPr>
        <w:rPr>
          <w:rFonts w:ascii="Calibri" w:hAnsi="Calibri" w:cs="Calibri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Category D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  <w:t>First stage researcher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: Either doctoral students 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IsCED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level 8 who are engaged as researchers, or researchers working in posts that do not normally require a doctorate degree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>.  Examples: ‘PhD students’ or ‘junior researchers’ (without a PhD).</w:t>
      </w:r>
    </w:p>
  </w:footnote>
  <w:footnote w:id="3">
    <w:p w14:paraId="10C6F098" w14:textId="77777777" w:rsidR="00C52077" w:rsidRDefault="00C52077" w:rsidP="00C52077">
      <w:pPr>
        <w:rPr>
          <w:color w:val="000000"/>
          <w:sz w:val="18"/>
          <w:szCs w:val="18"/>
        </w:rPr>
      </w:pPr>
      <w:r>
        <w:rPr>
          <w:rStyle w:val="Odwoanieprzypisudolnego"/>
          <w:rFonts w:ascii="Calibri" w:hAnsi="Calibri"/>
        </w:rPr>
        <w:footnoteRef/>
      </w:r>
      <w:r>
        <w:rPr>
          <w:color w:val="000000"/>
          <w:sz w:val="18"/>
          <w:szCs w:val="18"/>
        </w:rPr>
        <w:t xml:space="preserve"> </w:t>
      </w:r>
      <w:r>
        <w:rPr>
          <w:b/>
          <w:color w:val="000000"/>
          <w:sz w:val="18"/>
          <w:szCs w:val="18"/>
        </w:rPr>
        <w:t>Affiliated entities</w:t>
      </w:r>
      <w:r>
        <w:rPr>
          <w:color w:val="000000"/>
          <w:sz w:val="18"/>
          <w:szCs w:val="18"/>
        </w:rPr>
        <w:t xml:space="preserve"> (new for 2021-2027; previously called ‘linked third parties’) are in practice treated largely like beneficiaries (except that — formally speaking — they don’t sign the GA). They must fulfil the same conditions for participation and funding as the beneficiaries and need to have a validated participant identification code (PIC). Affiliated entities — are allowed to fully participate in the action; they are treated like beneficiaries for most issues (including cost eligibility); they do not however have access to the Portal.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CBF7D" w14:textId="77777777" w:rsidR="004A5FC6" w:rsidRDefault="004A5FC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5B4C0B" w14:textId="77777777" w:rsidR="007B3800" w:rsidRDefault="004A5FC6" w:rsidP="00F02C79">
    <w:pPr>
      <w:pStyle w:val="Nagwek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0B768C" wp14:editId="3ECFB240">
          <wp:simplePos x="0" y="0"/>
          <wp:positionH relativeFrom="column">
            <wp:posOffset>-809625</wp:posOffset>
          </wp:positionH>
          <wp:positionV relativeFrom="paragraph">
            <wp:posOffset>-436880</wp:posOffset>
          </wp:positionV>
          <wp:extent cx="7607300" cy="10751970"/>
          <wp:effectExtent l="0" t="0" r="0" b="5080"/>
          <wp:wrapNone/>
          <wp:docPr id="24" name="Picture 24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5198" cy="107631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3C61">
      <w:tab/>
    </w:r>
  </w:p>
  <w:p w14:paraId="7C812486" w14:textId="77777777" w:rsidR="007B3800" w:rsidRDefault="007B3800" w:rsidP="00F02C79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8AA11" w14:textId="77777777" w:rsidR="004A5FC6" w:rsidRDefault="004A5FC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E52EC"/>
    <w:multiLevelType w:val="multilevel"/>
    <w:tmpl w:val="CA0A7418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8F0172"/>
    <w:multiLevelType w:val="multilevel"/>
    <w:tmpl w:val="4C6AEDDE"/>
    <w:lvl w:ilvl="0">
      <w:start w:val="1"/>
      <w:numFmt w:val="bullet"/>
      <w:lvlText w:val="−"/>
      <w:lvlJc w:val="left"/>
      <w:pPr>
        <w:ind w:left="62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6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agdalena Freyer">
    <w15:presenceInfo w15:providerId="AD" w15:userId="S-1-5-21-347796530-803214506-2635164308-94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A3A"/>
    <w:rsid w:val="00013C68"/>
    <w:rsid w:val="000152CC"/>
    <w:rsid w:val="000841E7"/>
    <w:rsid w:val="000D3243"/>
    <w:rsid w:val="000D32ED"/>
    <w:rsid w:val="00174F10"/>
    <w:rsid w:val="00197E8F"/>
    <w:rsid w:val="00275A3A"/>
    <w:rsid w:val="00291B8B"/>
    <w:rsid w:val="00306FD3"/>
    <w:rsid w:val="003D4A08"/>
    <w:rsid w:val="00414A02"/>
    <w:rsid w:val="00441158"/>
    <w:rsid w:val="004A5FC6"/>
    <w:rsid w:val="004D1DF1"/>
    <w:rsid w:val="0051714C"/>
    <w:rsid w:val="00526A37"/>
    <w:rsid w:val="00566C8C"/>
    <w:rsid w:val="005769D2"/>
    <w:rsid w:val="005770D1"/>
    <w:rsid w:val="005A0625"/>
    <w:rsid w:val="00621869"/>
    <w:rsid w:val="00665244"/>
    <w:rsid w:val="00693A72"/>
    <w:rsid w:val="006B205E"/>
    <w:rsid w:val="006B4518"/>
    <w:rsid w:val="006C4148"/>
    <w:rsid w:val="006D75C6"/>
    <w:rsid w:val="00732A16"/>
    <w:rsid w:val="00761F19"/>
    <w:rsid w:val="007A5198"/>
    <w:rsid w:val="007B3800"/>
    <w:rsid w:val="007D74A7"/>
    <w:rsid w:val="007E2E3E"/>
    <w:rsid w:val="00892460"/>
    <w:rsid w:val="00895DEF"/>
    <w:rsid w:val="009407B0"/>
    <w:rsid w:val="009C0438"/>
    <w:rsid w:val="009E4882"/>
    <w:rsid w:val="00A46980"/>
    <w:rsid w:val="00A97859"/>
    <w:rsid w:val="00AE725C"/>
    <w:rsid w:val="00B11054"/>
    <w:rsid w:val="00B622B3"/>
    <w:rsid w:val="00BA05E2"/>
    <w:rsid w:val="00C23846"/>
    <w:rsid w:val="00C52077"/>
    <w:rsid w:val="00D9799B"/>
    <w:rsid w:val="00E840C3"/>
    <w:rsid w:val="00F02C79"/>
    <w:rsid w:val="00F07EEE"/>
    <w:rsid w:val="00F2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BC8713"/>
  <w15:chartTrackingRefBased/>
  <w15:docId w15:val="{AA848050-1231-4C6C-99A1-3CD9C41A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aliases w:val="4_TextEUI"/>
    <w:qFormat/>
    <w:rsid w:val="00F02C79"/>
    <w:pPr>
      <w:spacing w:after="160" w:line="260" w:lineRule="exact"/>
    </w:pPr>
    <w:rPr>
      <w:rFonts w:ascii="Arial" w:eastAsia="Calibri" w:hAnsi="Arial" w:cs="Arial"/>
      <w:szCs w:val="20"/>
      <w:lang w:val="en-GB" w:eastAsia="en-GB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B3800"/>
    <w:pPr>
      <w:tabs>
        <w:tab w:val="center" w:pos="4252"/>
        <w:tab w:val="right" w:pos="8504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3800"/>
  </w:style>
  <w:style w:type="paragraph" w:styleId="Stopka">
    <w:name w:val="footer"/>
    <w:basedOn w:val="Normalny"/>
    <w:link w:val="StopkaZnak"/>
    <w:uiPriority w:val="99"/>
    <w:unhideWhenUsed/>
    <w:rsid w:val="007B3800"/>
    <w:pPr>
      <w:tabs>
        <w:tab w:val="center" w:pos="4252"/>
        <w:tab w:val="right" w:pos="8504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B3800"/>
  </w:style>
  <w:style w:type="paragraph" w:customStyle="1" w:styleId="2DateEUI">
    <w:name w:val="2_DateEUI"/>
    <w:basedOn w:val="Normalny"/>
    <w:next w:val="Normalny"/>
    <w:qFormat/>
    <w:rsid w:val="00621869"/>
    <w:pPr>
      <w:tabs>
        <w:tab w:val="left" w:pos="4253"/>
      </w:tabs>
      <w:spacing w:before="480" w:after="720"/>
      <w:contextualSpacing/>
    </w:pPr>
    <w:rPr>
      <w:color w:val="595959"/>
      <w:szCs w:val="24"/>
    </w:rPr>
  </w:style>
  <w:style w:type="paragraph" w:customStyle="1" w:styleId="1AddressEUI">
    <w:name w:val="1_AddressEUI"/>
    <w:basedOn w:val="2DateEUI"/>
    <w:next w:val="Normalny"/>
    <w:qFormat/>
    <w:rsid w:val="009E4882"/>
    <w:pPr>
      <w:tabs>
        <w:tab w:val="clear" w:pos="4253"/>
      </w:tabs>
      <w:spacing w:before="0" w:after="0"/>
    </w:pPr>
  </w:style>
  <w:style w:type="paragraph" w:customStyle="1" w:styleId="3RecipientEUI">
    <w:name w:val="3_RecipientEUI"/>
    <w:basedOn w:val="Normalny"/>
    <w:next w:val="Normalny"/>
    <w:qFormat/>
    <w:rsid w:val="00621869"/>
  </w:style>
  <w:style w:type="paragraph" w:customStyle="1" w:styleId="5SignatureEUI">
    <w:name w:val="5_SignatureEUI"/>
    <w:basedOn w:val="Normalny"/>
    <w:qFormat/>
    <w:rsid w:val="009E4882"/>
    <w:pPr>
      <w:tabs>
        <w:tab w:val="center" w:pos="4820"/>
      </w:tabs>
      <w:spacing w:before="1080"/>
      <w:ind w:left="-142"/>
      <w:contextualSpacing/>
      <w:jc w:val="right"/>
    </w:pPr>
    <w:rPr>
      <w:szCs w:val="24"/>
      <w:lang w:val="fr-FR"/>
    </w:rPr>
  </w:style>
  <w:style w:type="character" w:styleId="Odwoanieprzypisudolnego">
    <w:name w:val="footnote reference"/>
    <w:aliases w:val="Footnote symbol,Times 10 Point,Exposant 3 Point,Footnote symboFußnotenzeichen,Footnote sign,Footnote Reference/,Footnote number,Footnote Reference Number,Footnote reference number,Footnote Reference Superscript,note TESI,fr,o"/>
    <w:basedOn w:val="Domylnaczcionkaakapitu"/>
    <w:uiPriority w:val="99"/>
    <w:semiHidden/>
    <w:unhideWhenUsed/>
    <w:qFormat/>
    <w:rsid w:val="00C52077"/>
    <w:rPr>
      <w:rFonts w:ascii="Times New Roman" w:hAnsi="Times New Roman" w:cs="Times New Roman" w:hint="default"/>
      <w:vertAlign w:val="superscript"/>
    </w:rPr>
  </w:style>
  <w:style w:type="character" w:styleId="Hipercze">
    <w:name w:val="Hyperlink"/>
    <w:basedOn w:val="Domylnaczcionkaakapitu"/>
    <w:uiPriority w:val="99"/>
    <w:unhideWhenUsed/>
    <w:rsid w:val="00C5207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2077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841E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841E7"/>
    <w:pPr>
      <w:spacing w:line="240" w:lineRule="auto"/>
    </w:pPr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841E7"/>
    <w:rPr>
      <w:rFonts w:ascii="Arial" w:eastAsia="Calibri" w:hAnsi="Arial" w:cs="Arial"/>
      <w:sz w:val="20"/>
      <w:szCs w:val="20"/>
      <w:lang w:val="en-GB" w:eastAsia="en-GB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841E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841E7"/>
    <w:rPr>
      <w:rFonts w:ascii="Arial" w:eastAsia="Calibri" w:hAnsi="Arial" w:cs="Arial"/>
      <w:b/>
      <w:bCs/>
      <w:sz w:val="20"/>
      <w:szCs w:val="20"/>
      <w:lang w:val="en-GB" w:eastAsia="en-GB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84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841E7"/>
    <w:rPr>
      <w:rFonts w:ascii="Segoe UI" w:eastAsia="Calibri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4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s://www.benstanley.pl/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researcherid.com/rid/B-5250-2017" TargetMode="Externa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D.%20General%20Administration\CCU%20letterhead,%20PPT%20template,%20header%20etc\EUI_gener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C6F0E6644DFE49ABAF9C9E874929DA" ma:contentTypeVersion="0" ma:contentTypeDescription="Creare un nuovo documento." ma:contentTypeScope="" ma:versionID="c8ffa6b8f53de12a9cadb3c9da68346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194ef39032683069acb23aaa50848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1B71E8-8024-4A07-A06B-ABB95414B7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1101E9-3D3A-4308-A4AE-B8C4B47BD4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574A13-7970-4037-83FA-0441196E9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EUI_general.dotx</Template>
  <TotalTime>0</TotalTime>
  <Pages>9</Pages>
  <Words>1214</Words>
  <Characters>7287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Fazio, Francesca</dc:creator>
  <cp:keywords/>
  <dc:description/>
  <cp:lastModifiedBy>Magdalena Freyer</cp:lastModifiedBy>
  <cp:revision>2</cp:revision>
  <dcterms:created xsi:type="dcterms:W3CDTF">2025-04-07T10:27:00Z</dcterms:created>
  <dcterms:modified xsi:type="dcterms:W3CDTF">2025-04-07T10:27:00Z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0x010100D5C6F0E6644DFE49ABAF9C9E874929DA</vt:lpwstr>
  </property>
</Properties>
</file>