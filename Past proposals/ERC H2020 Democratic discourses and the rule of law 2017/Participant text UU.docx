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68DD" w:rsidRDefault="00E168DD" w:rsidP="00E168DD">
      <w:r>
        <w:t>Participant 1: UU – Utrecht University</w:t>
      </w:r>
    </w:p>
    <w:p w:rsidR="00E168DD" w:rsidRDefault="00E168DD" w:rsidP="00E168DD">
      <w:r>
        <w:t>Utrecht University, founded in 1636, has evolved into a leading, modern institution with a growing international reputation. The Shanghai Ranking lists the University as best in the Netherlands, 13th best in Europe and 52nd best worldwide. Inspiration, ambition, independence and commitment are the core values that define both the conduct and attitude of the students and employees of Utrecht University.</w:t>
      </w:r>
    </w:p>
    <w:p w:rsidR="00E02464" w:rsidRDefault="00E168DD" w:rsidP="00E168DD">
      <w:r>
        <w:t>Utrecht University conducts fundamental and applied research into a vast array of disciplines. Its wide-ranging research activity provides an inspiring basis for multidisciplinary research inside and outside the University. The University works collaboratively with the business sector to undertake societally relevant a</w:t>
      </w:r>
      <w:bookmarkStart w:id="0" w:name="_GoBack"/>
      <w:bookmarkEnd w:id="0"/>
      <w:r>
        <w:t>nd innovative research.</w:t>
      </w:r>
    </w:p>
    <w:sectPr w:rsidR="00E024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5F7AF9"/>
    <w:multiLevelType w:val="multilevel"/>
    <w:tmpl w:val="28E67E3C"/>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1">
    <w:nsid w:val="4EE852AB"/>
    <w:multiLevelType w:val="hybridMultilevel"/>
    <w:tmpl w:val="3C20123E"/>
    <w:lvl w:ilvl="0" w:tplc="FA5A0972">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1"/>
  </w:num>
  <w:num w:numId="2">
    <w:abstractNumId w:val="1"/>
  </w:num>
  <w:num w:numId="3">
    <w:abstractNumId w:val="1"/>
  </w:num>
  <w:num w:numId="4">
    <w:abstractNumId w:val="1"/>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8DD"/>
    <w:rsid w:val="000058CA"/>
    <w:rsid w:val="000152F7"/>
    <w:rsid w:val="0002277A"/>
    <w:rsid w:val="00024F13"/>
    <w:rsid w:val="0003564B"/>
    <w:rsid w:val="000426C5"/>
    <w:rsid w:val="00050C51"/>
    <w:rsid w:val="000520C7"/>
    <w:rsid w:val="00062B1F"/>
    <w:rsid w:val="00064D50"/>
    <w:rsid w:val="000743A4"/>
    <w:rsid w:val="00082392"/>
    <w:rsid w:val="00084A06"/>
    <w:rsid w:val="00095A37"/>
    <w:rsid w:val="00096B30"/>
    <w:rsid w:val="000A0C69"/>
    <w:rsid w:val="000A328A"/>
    <w:rsid w:val="000A54CC"/>
    <w:rsid w:val="000A64C6"/>
    <w:rsid w:val="000C03AF"/>
    <w:rsid w:val="000C4B30"/>
    <w:rsid w:val="000E077D"/>
    <w:rsid w:val="000E1F7B"/>
    <w:rsid w:val="000E7CF9"/>
    <w:rsid w:val="000F0AFF"/>
    <w:rsid w:val="000F16BE"/>
    <w:rsid w:val="000F6925"/>
    <w:rsid w:val="00124723"/>
    <w:rsid w:val="00125349"/>
    <w:rsid w:val="00136A61"/>
    <w:rsid w:val="00144553"/>
    <w:rsid w:val="00152B2A"/>
    <w:rsid w:val="00156D0B"/>
    <w:rsid w:val="001846AF"/>
    <w:rsid w:val="0019092E"/>
    <w:rsid w:val="001A27D1"/>
    <w:rsid w:val="001A6646"/>
    <w:rsid w:val="001B02E8"/>
    <w:rsid w:val="001B103F"/>
    <w:rsid w:val="001C4E88"/>
    <w:rsid w:val="001C62A7"/>
    <w:rsid w:val="001C6599"/>
    <w:rsid w:val="001D08A6"/>
    <w:rsid w:val="001D7DE2"/>
    <w:rsid w:val="001F38D5"/>
    <w:rsid w:val="001F706C"/>
    <w:rsid w:val="0021018F"/>
    <w:rsid w:val="00215525"/>
    <w:rsid w:val="00223F64"/>
    <w:rsid w:val="0023510C"/>
    <w:rsid w:val="00235E7A"/>
    <w:rsid w:val="00277745"/>
    <w:rsid w:val="00280F35"/>
    <w:rsid w:val="0029353A"/>
    <w:rsid w:val="002936FD"/>
    <w:rsid w:val="00295F8F"/>
    <w:rsid w:val="00297177"/>
    <w:rsid w:val="002A0073"/>
    <w:rsid w:val="002A23D1"/>
    <w:rsid w:val="002B50BC"/>
    <w:rsid w:val="002B6F32"/>
    <w:rsid w:val="002C3020"/>
    <w:rsid w:val="002C6B43"/>
    <w:rsid w:val="002D34AF"/>
    <w:rsid w:val="002E2FCE"/>
    <w:rsid w:val="002F5DEE"/>
    <w:rsid w:val="002F64DF"/>
    <w:rsid w:val="0030026D"/>
    <w:rsid w:val="00313DFD"/>
    <w:rsid w:val="00323E6D"/>
    <w:rsid w:val="00325221"/>
    <w:rsid w:val="00326727"/>
    <w:rsid w:val="00335D5E"/>
    <w:rsid w:val="00336F61"/>
    <w:rsid w:val="003408F7"/>
    <w:rsid w:val="003462BC"/>
    <w:rsid w:val="003509DF"/>
    <w:rsid w:val="00366016"/>
    <w:rsid w:val="00374129"/>
    <w:rsid w:val="00375C70"/>
    <w:rsid w:val="0037783B"/>
    <w:rsid w:val="00377A9B"/>
    <w:rsid w:val="003818BD"/>
    <w:rsid w:val="00385CFB"/>
    <w:rsid w:val="003B2A70"/>
    <w:rsid w:val="003C0064"/>
    <w:rsid w:val="003C02BA"/>
    <w:rsid w:val="003C15D3"/>
    <w:rsid w:val="003D0214"/>
    <w:rsid w:val="003D64E9"/>
    <w:rsid w:val="003E4F7D"/>
    <w:rsid w:val="004009FB"/>
    <w:rsid w:val="0040794C"/>
    <w:rsid w:val="00412F7B"/>
    <w:rsid w:val="0041392F"/>
    <w:rsid w:val="00440FBA"/>
    <w:rsid w:val="004421FE"/>
    <w:rsid w:val="00446CA5"/>
    <w:rsid w:val="00451384"/>
    <w:rsid w:val="00462317"/>
    <w:rsid w:val="00470A41"/>
    <w:rsid w:val="004724D8"/>
    <w:rsid w:val="00486344"/>
    <w:rsid w:val="00490341"/>
    <w:rsid w:val="004975D4"/>
    <w:rsid w:val="004A6560"/>
    <w:rsid w:val="004C2C47"/>
    <w:rsid w:val="004C3601"/>
    <w:rsid w:val="004C44D0"/>
    <w:rsid w:val="004D1910"/>
    <w:rsid w:val="004D751B"/>
    <w:rsid w:val="0050385D"/>
    <w:rsid w:val="005077B7"/>
    <w:rsid w:val="00513613"/>
    <w:rsid w:val="00513C9C"/>
    <w:rsid w:val="00514DFA"/>
    <w:rsid w:val="00516405"/>
    <w:rsid w:val="005218D8"/>
    <w:rsid w:val="005244E1"/>
    <w:rsid w:val="00540DDB"/>
    <w:rsid w:val="005471F1"/>
    <w:rsid w:val="00550371"/>
    <w:rsid w:val="00563793"/>
    <w:rsid w:val="005675EA"/>
    <w:rsid w:val="00567D80"/>
    <w:rsid w:val="00570652"/>
    <w:rsid w:val="0057282C"/>
    <w:rsid w:val="00573F49"/>
    <w:rsid w:val="0058231E"/>
    <w:rsid w:val="00583B47"/>
    <w:rsid w:val="00585DC3"/>
    <w:rsid w:val="00590E7F"/>
    <w:rsid w:val="00592611"/>
    <w:rsid w:val="005A36DF"/>
    <w:rsid w:val="005A3B8D"/>
    <w:rsid w:val="005B3C1B"/>
    <w:rsid w:val="005B7786"/>
    <w:rsid w:val="005C033D"/>
    <w:rsid w:val="005E4E7F"/>
    <w:rsid w:val="005F07F1"/>
    <w:rsid w:val="005F69FA"/>
    <w:rsid w:val="00606AF4"/>
    <w:rsid w:val="00612C46"/>
    <w:rsid w:val="00627028"/>
    <w:rsid w:val="00643CA5"/>
    <w:rsid w:val="00657D46"/>
    <w:rsid w:val="00672195"/>
    <w:rsid w:val="00680FF9"/>
    <w:rsid w:val="006849D8"/>
    <w:rsid w:val="00690C17"/>
    <w:rsid w:val="00691017"/>
    <w:rsid w:val="00694446"/>
    <w:rsid w:val="006A174D"/>
    <w:rsid w:val="006A5DCD"/>
    <w:rsid w:val="006B0AFB"/>
    <w:rsid w:val="006B4608"/>
    <w:rsid w:val="006C2699"/>
    <w:rsid w:val="006D0072"/>
    <w:rsid w:val="006F213E"/>
    <w:rsid w:val="007036C1"/>
    <w:rsid w:val="00717C1E"/>
    <w:rsid w:val="00736171"/>
    <w:rsid w:val="0075271E"/>
    <w:rsid w:val="0076295F"/>
    <w:rsid w:val="007640C0"/>
    <w:rsid w:val="0076794A"/>
    <w:rsid w:val="00776B23"/>
    <w:rsid w:val="007779E9"/>
    <w:rsid w:val="00781934"/>
    <w:rsid w:val="00784EEB"/>
    <w:rsid w:val="00796ADE"/>
    <w:rsid w:val="00796C5A"/>
    <w:rsid w:val="007B264C"/>
    <w:rsid w:val="007B6EC4"/>
    <w:rsid w:val="007C098C"/>
    <w:rsid w:val="007C0EE6"/>
    <w:rsid w:val="007C7F4C"/>
    <w:rsid w:val="007D0721"/>
    <w:rsid w:val="007D68CC"/>
    <w:rsid w:val="007F329C"/>
    <w:rsid w:val="007F4925"/>
    <w:rsid w:val="007F5E85"/>
    <w:rsid w:val="008179CB"/>
    <w:rsid w:val="00821E94"/>
    <w:rsid w:val="00823F22"/>
    <w:rsid w:val="00827B26"/>
    <w:rsid w:val="0084204A"/>
    <w:rsid w:val="00843CC7"/>
    <w:rsid w:val="00856B10"/>
    <w:rsid w:val="008618CB"/>
    <w:rsid w:val="00862927"/>
    <w:rsid w:val="00864431"/>
    <w:rsid w:val="008655A4"/>
    <w:rsid w:val="0087318F"/>
    <w:rsid w:val="00874567"/>
    <w:rsid w:val="008830AD"/>
    <w:rsid w:val="008830C5"/>
    <w:rsid w:val="008908AB"/>
    <w:rsid w:val="00893747"/>
    <w:rsid w:val="008A3290"/>
    <w:rsid w:val="008A4D9C"/>
    <w:rsid w:val="008A7E09"/>
    <w:rsid w:val="008B1B6A"/>
    <w:rsid w:val="008B513C"/>
    <w:rsid w:val="008B656C"/>
    <w:rsid w:val="008C01DA"/>
    <w:rsid w:val="008C17F2"/>
    <w:rsid w:val="008C78A8"/>
    <w:rsid w:val="008D0E20"/>
    <w:rsid w:val="008D1EBC"/>
    <w:rsid w:val="008D4D11"/>
    <w:rsid w:val="008D5B50"/>
    <w:rsid w:val="008E2716"/>
    <w:rsid w:val="008F01C7"/>
    <w:rsid w:val="008F132C"/>
    <w:rsid w:val="008F1887"/>
    <w:rsid w:val="008F324B"/>
    <w:rsid w:val="008F6C24"/>
    <w:rsid w:val="009073C4"/>
    <w:rsid w:val="0091075D"/>
    <w:rsid w:val="00912DB9"/>
    <w:rsid w:val="009137FA"/>
    <w:rsid w:val="00914981"/>
    <w:rsid w:val="009216BB"/>
    <w:rsid w:val="00923325"/>
    <w:rsid w:val="00923496"/>
    <w:rsid w:val="00930A65"/>
    <w:rsid w:val="00931DBD"/>
    <w:rsid w:val="0095052E"/>
    <w:rsid w:val="00961361"/>
    <w:rsid w:val="0096293D"/>
    <w:rsid w:val="009651A4"/>
    <w:rsid w:val="00981CB1"/>
    <w:rsid w:val="009A311C"/>
    <w:rsid w:val="009A4464"/>
    <w:rsid w:val="009A619A"/>
    <w:rsid w:val="009A6D05"/>
    <w:rsid w:val="009B44E2"/>
    <w:rsid w:val="009C0680"/>
    <w:rsid w:val="009C4904"/>
    <w:rsid w:val="009C6F34"/>
    <w:rsid w:val="009D20DE"/>
    <w:rsid w:val="009E6724"/>
    <w:rsid w:val="009E68D9"/>
    <w:rsid w:val="009F0697"/>
    <w:rsid w:val="009F10B1"/>
    <w:rsid w:val="009F3865"/>
    <w:rsid w:val="00A05641"/>
    <w:rsid w:val="00A26D05"/>
    <w:rsid w:val="00A374B8"/>
    <w:rsid w:val="00A423DA"/>
    <w:rsid w:val="00A62362"/>
    <w:rsid w:val="00A816C2"/>
    <w:rsid w:val="00A836BF"/>
    <w:rsid w:val="00A91017"/>
    <w:rsid w:val="00A924E3"/>
    <w:rsid w:val="00A95289"/>
    <w:rsid w:val="00AA5252"/>
    <w:rsid w:val="00AB1BFD"/>
    <w:rsid w:val="00AE52F6"/>
    <w:rsid w:val="00AF6F99"/>
    <w:rsid w:val="00B155B7"/>
    <w:rsid w:val="00B17FB0"/>
    <w:rsid w:val="00B24F7F"/>
    <w:rsid w:val="00B25E9B"/>
    <w:rsid w:val="00B30A62"/>
    <w:rsid w:val="00B31FF2"/>
    <w:rsid w:val="00B34B75"/>
    <w:rsid w:val="00B34BA5"/>
    <w:rsid w:val="00B420B7"/>
    <w:rsid w:val="00B424C2"/>
    <w:rsid w:val="00B434CA"/>
    <w:rsid w:val="00B43DD1"/>
    <w:rsid w:val="00B443AD"/>
    <w:rsid w:val="00B57D08"/>
    <w:rsid w:val="00B61D5F"/>
    <w:rsid w:val="00B70FC7"/>
    <w:rsid w:val="00B72A69"/>
    <w:rsid w:val="00B7554D"/>
    <w:rsid w:val="00B80DB4"/>
    <w:rsid w:val="00B84E02"/>
    <w:rsid w:val="00B853C1"/>
    <w:rsid w:val="00BA3AD9"/>
    <w:rsid w:val="00BB0617"/>
    <w:rsid w:val="00BB3C73"/>
    <w:rsid w:val="00BD3244"/>
    <w:rsid w:val="00BD5105"/>
    <w:rsid w:val="00BE0EFD"/>
    <w:rsid w:val="00BE2804"/>
    <w:rsid w:val="00BE2A31"/>
    <w:rsid w:val="00BF5CC9"/>
    <w:rsid w:val="00C00118"/>
    <w:rsid w:val="00C140B9"/>
    <w:rsid w:val="00C23238"/>
    <w:rsid w:val="00C279BE"/>
    <w:rsid w:val="00C375BA"/>
    <w:rsid w:val="00C412AB"/>
    <w:rsid w:val="00C42694"/>
    <w:rsid w:val="00C44B5F"/>
    <w:rsid w:val="00C558EE"/>
    <w:rsid w:val="00C57871"/>
    <w:rsid w:val="00C57EB0"/>
    <w:rsid w:val="00C70E82"/>
    <w:rsid w:val="00C76395"/>
    <w:rsid w:val="00C765BB"/>
    <w:rsid w:val="00C77C95"/>
    <w:rsid w:val="00C830FE"/>
    <w:rsid w:val="00C86FDF"/>
    <w:rsid w:val="00C87600"/>
    <w:rsid w:val="00C87B33"/>
    <w:rsid w:val="00C92003"/>
    <w:rsid w:val="00CA18D4"/>
    <w:rsid w:val="00CA4F2F"/>
    <w:rsid w:val="00CF4A4F"/>
    <w:rsid w:val="00CF7E92"/>
    <w:rsid w:val="00D01521"/>
    <w:rsid w:val="00D0184D"/>
    <w:rsid w:val="00D20BA2"/>
    <w:rsid w:val="00D23899"/>
    <w:rsid w:val="00D30DD4"/>
    <w:rsid w:val="00D3263C"/>
    <w:rsid w:val="00D327B7"/>
    <w:rsid w:val="00D45589"/>
    <w:rsid w:val="00D469D8"/>
    <w:rsid w:val="00D57B7B"/>
    <w:rsid w:val="00D76FBA"/>
    <w:rsid w:val="00D77447"/>
    <w:rsid w:val="00D912A8"/>
    <w:rsid w:val="00D959A2"/>
    <w:rsid w:val="00D95CC8"/>
    <w:rsid w:val="00DA0A54"/>
    <w:rsid w:val="00DA12F9"/>
    <w:rsid w:val="00DA1DBC"/>
    <w:rsid w:val="00DA7A10"/>
    <w:rsid w:val="00DC2B1E"/>
    <w:rsid w:val="00DC306F"/>
    <w:rsid w:val="00DD0431"/>
    <w:rsid w:val="00DD68CE"/>
    <w:rsid w:val="00DE1FDD"/>
    <w:rsid w:val="00DE3445"/>
    <w:rsid w:val="00DE4245"/>
    <w:rsid w:val="00DE7601"/>
    <w:rsid w:val="00DF2460"/>
    <w:rsid w:val="00DF3A99"/>
    <w:rsid w:val="00DF59AD"/>
    <w:rsid w:val="00DF5C39"/>
    <w:rsid w:val="00DF7D73"/>
    <w:rsid w:val="00E00BBC"/>
    <w:rsid w:val="00E028C4"/>
    <w:rsid w:val="00E168DD"/>
    <w:rsid w:val="00E21ECB"/>
    <w:rsid w:val="00E26A09"/>
    <w:rsid w:val="00E31E1E"/>
    <w:rsid w:val="00E350AD"/>
    <w:rsid w:val="00E53841"/>
    <w:rsid w:val="00E5385E"/>
    <w:rsid w:val="00E57828"/>
    <w:rsid w:val="00E63E69"/>
    <w:rsid w:val="00E673B9"/>
    <w:rsid w:val="00E71CCB"/>
    <w:rsid w:val="00E77904"/>
    <w:rsid w:val="00E80960"/>
    <w:rsid w:val="00E860B1"/>
    <w:rsid w:val="00EA19CE"/>
    <w:rsid w:val="00EB42F7"/>
    <w:rsid w:val="00EB7A7E"/>
    <w:rsid w:val="00EC29A6"/>
    <w:rsid w:val="00EC4E29"/>
    <w:rsid w:val="00EE78A9"/>
    <w:rsid w:val="00EF36B8"/>
    <w:rsid w:val="00EF3BDA"/>
    <w:rsid w:val="00F00A13"/>
    <w:rsid w:val="00F03866"/>
    <w:rsid w:val="00F156FB"/>
    <w:rsid w:val="00F255BC"/>
    <w:rsid w:val="00F2655D"/>
    <w:rsid w:val="00F37508"/>
    <w:rsid w:val="00F52A02"/>
    <w:rsid w:val="00F61430"/>
    <w:rsid w:val="00F6722C"/>
    <w:rsid w:val="00F717DE"/>
    <w:rsid w:val="00F90319"/>
    <w:rsid w:val="00F92B6F"/>
    <w:rsid w:val="00F93651"/>
    <w:rsid w:val="00FA02E8"/>
    <w:rsid w:val="00FC3AD0"/>
    <w:rsid w:val="00FC6BCF"/>
    <w:rsid w:val="00FD477B"/>
    <w:rsid w:val="00FD7C6C"/>
    <w:rsid w:val="00FF19D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2" w:unhideWhenUsed="0" w:qFormat="1"/>
    <w:lsdException w:name="Default Paragraph Font" w:uiPriority="1"/>
    <w:lsdException w:name="Subtitle" w:semiHidden="0" w:uiPriority="3" w:unhideWhenUsed="0" w:qFormat="1"/>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5"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B80DB4"/>
    <w:rPr>
      <w:sz w:val="18"/>
      <w:lang w:val="en-GB"/>
    </w:rPr>
  </w:style>
  <w:style w:type="paragraph" w:styleId="Heading1">
    <w:name w:val="heading 1"/>
    <w:basedOn w:val="Normal"/>
    <w:next w:val="Normal"/>
    <w:link w:val="Heading1Char"/>
    <w:uiPriority w:val="1"/>
    <w:qFormat/>
    <w:rsid w:val="00B80DB4"/>
    <w:pPr>
      <w:keepNext/>
      <w:numPr>
        <w:numId w:val="14"/>
      </w:numPr>
      <w:tabs>
        <w:tab w:val="left" w:pos="680"/>
        <w:tab w:val="left" w:pos="7371"/>
      </w:tabs>
      <w:spacing w:after="120" w:line="240" w:lineRule="atLeast"/>
      <w:outlineLvl w:val="0"/>
    </w:pPr>
    <w:rPr>
      <w:rFonts w:asciiTheme="majorHAnsi" w:eastAsia="Times" w:hAnsiTheme="majorHAnsi" w:cs="Times New Roman"/>
      <w:b/>
      <w:kern w:val="28"/>
      <w:sz w:val="26"/>
      <w:szCs w:val="20"/>
      <w:lang w:val="nl-NL" w:eastAsia="nl-NL"/>
    </w:rPr>
  </w:style>
  <w:style w:type="paragraph" w:styleId="Heading2">
    <w:name w:val="heading 2"/>
    <w:basedOn w:val="Normal"/>
    <w:next w:val="Normal"/>
    <w:link w:val="Heading2Char"/>
    <w:uiPriority w:val="1"/>
    <w:qFormat/>
    <w:rsid w:val="00B80DB4"/>
    <w:pPr>
      <w:keepNext/>
      <w:numPr>
        <w:ilvl w:val="1"/>
        <w:numId w:val="14"/>
      </w:numPr>
      <w:tabs>
        <w:tab w:val="left" w:pos="680"/>
        <w:tab w:val="left" w:pos="7371"/>
      </w:tabs>
      <w:spacing w:after="120" w:line="240" w:lineRule="atLeast"/>
      <w:outlineLvl w:val="1"/>
    </w:pPr>
    <w:rPr>
      <w:rFonts w:asciiTheme="majorHAnsi" w:eastAsia="Times" w:hAnsiTheme="majorHAnsi" w:cs="Times New Roman"/>
      <w:b/>
      <w:sz w:val="22"/>
      <w:szCs w:val="20"/>
      <w:lang w:val="nl-NL" w:eastAsia="nl-NL"/>
    </w:rPr>
  </w:style>
  <w:style w:type="paragraph" w:styleId="Heading3">
    <w:name w:val="heading 3"/>
    <w:basedOn w:val="Normal"/>
    <w:next w:val="Normal"/>
    <w:link w:val="Heading3Char"/>
    <w:uiPriority w:val="1"/>
    <w:qFormat/>
    <w:rsid w:val="00B80DB4"/>
    <w:pPr>
      <w:keepNext/>
      <w:numPr>
        <w:ilvl w:val="2"/>
        <w:numId w:val="11"/>
      </w:numPr>
      <w:tabs>
        <w:tab w:val="left" w:pos="680"/>
        <w:tab w:val="left" w:pos="7371"/>
      </w:tabs>
      <w:spacing w:after="120" w:line="240" w:lineRule="atLeast"/>
      <w:outlineLvl w:val="2"/>
    </w:pPr>
    <w:rPr>
      <w:rFonts w:asciiTheme="majorHAnsi" w:eastAsia="Times" w:hAnsiTheme="majorHAnsi" w:cs="Times New Roman"/>
      <w:b/>
      <w:sz w:val="16"/>
      <w:szCs w:val="20"/>
      <w:lang w:val="nl-NL"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80DB4"/>
    <w:rPr>
      <w:rFonts w:asciiTheme="majorHAnsi" w:eastAsia="Times" w:hAnsiTheme="majorHAnsi" w:cs="Times New Roman"/>
      <w:b/>
      <w:kern w:val="28"/>
      <w:sz w:val="26"/>
      <w:szCs w:val="20"/>
      <w:lang w:eastAsia="nl-NL"/>
    </w:rPr>
  </w:style>
  <w:style w:type="character" w:customStyle="1" w:styleId="Heading2Char">
    <w:name w:val="Heading 2 Char"/>
    <w:basedOn w:val="DefaultParagraphFont"/>
    <w:link w:val="Heading2"/>
    <w:uiPriority w:val="1"/>
    <w:rsid w:val="00B80DB4"/>
    <w:rPr>
      <w:rFonts w:asciiTheme="majorHAnsi" w:eastAsia="Times" w:hAnsiTheme="majorHAnsi" w:cs="Times New Roman"/>
      <w:b/>
      <w:szCs w:val="20"/>
      <w:lang w:eastAsia="nl-NL"/>
    </w:rPr>
  </w:style>
  <w:style w:type="character" w:customStyle="1" w:styleId="Heading3Char">
    <w:name w:val="Heading 3 Char"/>
    <w:basedOn w:val="DefaultParagraphFont"/>
    <w:link w:val="Heading3"/>
    <w:uiPriority w:val="1"/>
    <w:rsid w:val="00B80DB4"/>
    <w:rPr>
      <w:rFonts w:asciiTheme="majorHAnsi" w:eastAsia="Times" w:hAnsiTheme="majorHAnsi" w:cs="Times New Roman"/>
      <w:b/>
      <w:sz w:val="16"/>
      <w:szCs w:val="20"/>
      <w:lang w:eastAsia="nl-NL"/>
    </w:rPr>
  </w:style>
  <w:style w:type="paragraph" w:customStyle="1" w:styleId="Alineakop">
    <w:name w:val="Alineakop"/>
    <w:basedOn w:val="Normal"/>
    <w:next w:val="Normal"/>
    <w:uiPriority w:val="4"/>
    <w:qFormat/>
    <w:rsid w:val="00B80DB4"/>
    <w:pPr>
      <w:tabs>
        <w:tab w:val="left" w:pos="680"/>
        <w:tab w:val="left" w:pos="7371"/>
      </w:tabs>
      <w:spacing w:after="0" w:line="260" w:lineRule="exact"/>
    </w:pPr>
    <w:rPr>
      <w:rFonts w:asciiTheme="majorHAnsi" w:eastAsia="Times" w:hAnsiTheme="majorHAnsi" w:cs="Times New Roman"/>
      <w:b/>
      <w:i/>
      <w:sz w:val="16"/>
      <w:szCs w:val="20"/>
    </w:rPr>
  </w:style>
  <w:style w:type="paragraph" w:styleId="ListParagraph">
    <w:name w:val="List Paragraph"/>
    <w:basedOn w:val="Normal"/>
    <w:uiPriority w:val="5"/>
    <w:qFormat/>
    <w:rsid w:val="00B80DB4"/>
    <w:pPr>
      <w:tabs>
        <w:tab w:val="left" w:pos="680"/>
        <w:tab w:val="left" w:pos="7371"/>
      </w:tabs>
      <w:spacing w:after="0" w:line="260" w:lineRule="exact"/>
      <w:ind w:left="720"/>
      <w:contextualSpacing/>
    </w:pPr>
    <w:rPr>
      <w:rFonts w:eastAsia="Times" w:cs="Times New Roman"/>
      <w:szCs w:val="20"/>
    </w:rPr>
  </w:style>
  <w:style w:type="paragraph" w:styleId="Subtitle">
    <w:name w:val="Subtitle"/>
    <w:basedOn w:val="Normal"/>
    <w:next w:val="Normal"/>
    <w:link w:val="SubtitleChar"/>
    <w:uiPriority w:val="3"/>
    <w:qFormat/>
    <w:rsid w:val="00B80DB4"/>
    <w:pPr>
      <w:keepNext/>
      <w:tabs>
        <w:tab w:val="left" w:pos="680"/>
        <w:tab w:val="left" w:pos="7371"/>
      </w:tabs>
      <w:spacing w:after="0" w:line="390" w:lineRule="exact"/>
      <w:ind w:left="1928"/>
      <w:outlineLvl w:val="1"/>
    </w:pPr>
    <w:rPr>
      <w:rFonts w:asciiTheme="majorHAnsi" w:eastAsia="Times" w:hAnsiTheme="majorHAnsi" w:cs="Times New Roman"/>
      <w:b/>
      <w:szCs w:val="20"/>
      <w:lang w:val="nl-NL"/>
    </w:rPr>
  </w:style>
  <w:style w:type="character" w:customStyle="1" w:styleId="SubtitleChar">
    <w:name w:val="Subtitle Char"/>
    <w:basedOn w:val="DefaultParagraphFont"/>
    <w:link w:val="Subtitle"/>
    <w:uiPriority w:val="3"/>
    <w:rsid w:val="00B80DB4"/>
    <w:rPr>
      <w:rFonts w:asciiTheme="majorHAnsi" w:eastAsia="Times" w:hAnsiTheme="majorHAnsi" w:cs="Times New Roman"/>
      <w:b/>
      <w:sz w:val="18"/>
      <w:szCs w:val="20"/>
    </w:rPr>
  </w:style>
  <w:style w:type="paragraph" w:styleId="Title">
    <w:name w:val="Title"/>
    <w:basedOn w:val="Normal"/>
    <w:next w:val="Normal"/>
    <w:link w:val="TitleChar"/>
    <w:uiPriority w:val="2"/>
    <w:qFormat/>
    <w:rsid w:val="00B80DB4"/>
    <w:pPr>
      <w:keepNext/>
      <w:tabs>
        <w:tab w:val="left" w:pos="680"/>
        <w:tab w:val="left" w:pos="7371"/>
      </w:tabs>
      <w:spacing w:after="0" w:line="390" w:lineRule="exact"/>
      <w:ind w:left="1928"/>
      <w:outlineLvl w:val="0"/>
    </w:pPr>
    <w:rPr>
      <w:rFonts w:asciiTheme="majorHAnsi" w:eastAsia="Times" w:hAnsiTheme="majorHAnsi" w:cs="Times New Roman"/>
      <w:b/>
      <w:sz w:val="26"/>
      <w:szCs w:val="20"/>
      <w:lang w:val="nl-NL"/>
    </w:rPr>
  </w:style>
  <w:style w:type="character" w:customStyle="1" w:styleId="TitleChar">
    <w:name w:val="Title Char"/>
    <w:basedOn w:val="DefaultParagraphFont"/>
    <w:link w:val="Title"/>
    <w:uiPriority w:val="2"/>
    <w:rsid w:val="00B80DB4"/>
    <w:rPr>
      <w:rFonts w:asciiTheme="majorHAnsi" w:eastAsia="Times" w:hAnsiTheme="majorHAnsi" w:cs="Times New Roman"/>
      <w:b/>
      <w:sz w:val="2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2" w:unhideWhenUsed="0" w:qFormat="1"/>
    <w:lsdException w:name="Default Paragraph Font" w:uiPriority="1"/>
    <w:lsdException w:name="Subtitle" w:semiHidden="0" w:uiPriority="3" w:unhideWhenUsed="0" w:qFormat="1"/>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5"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B80DB4"/>
    <w:rPr>
      <w:sz w:val="18"/>
      <w:lang w:val="en-GB"/>
    </w:rPr>
  </w:style>
  <w:style w:type="paragraph" w:styleId="Heading1">
    <w:name w:val="heading 1"/>
    <w:basedOn w:val="Normal"/>
    <w:next w:val="Normal"/>
    <w:link w:val="Heading1Char"/>
    <w:uiPriority w:val="1"/>
    <w:qFormat/>
    <w:rsid w:val="00B80DB4"/>
    <w:pPr>
      <w:keepNext/>
      <w:numPr>
        <w:numId w:val="14"/>
      </w:numPr>
      <w:tabs>
        <w:tab w:val="left" w:pos="680"/>
        <w:tab w:val="left" w:pos="7371"/>
      </w:tabs>
      <w:spacing w:after="120" w:line="240" w:lineRule="atLeast"/>
      <w:outlineLvl w:val="0"/>
    </w:pPr>
    <w:rPr>
      <w:rFonts w:asciiTheme="majorHAnsi" w:eastAsia="Times" w:hAnsiTheme="majorHAnsi" w:cs="Times New Roman"/>
      <w:b/>
      <w:kern w:val="28"/>
      <w:sz w:val="26"/>
      <w:szCs w:val="20"/>
      <w:lang w:val="nl-NL" w:eastAsia="nl-NL"/>
    </w:rPr>
  </w:style>
  <w:style w:type="paragraph" w:styleId="Heading2">
    <w:name w:val="heading 2"/>
    <w:basedOn w:val="Normal"/>
    <w:next w:val="Normal"/>
    <w:link w:val="Heading2Char"/>
    <w:uiPriority w:val="1"/>
    <w:qFormat/>
    <w:rsid w:val="00B80DB4"/>
    <w:pPr>
      <w:keepNext/>
      <w:numPr>
        <w:ilvl w:val="1"/>
        <w:numId w:val="14"/>
      </w:numPr>
      <w:tabs>
        <w:tab w:val="left" w:pos="680"/>
        <w:tab w:val="left" w:pos="7371"/>
      </w:tabs>
      <w:spacing w:after="120" w:line="240" w:lineRule="atLeast"/>
      <w:outlineLvl w:val="1"/>
    </w:pPr>
    <w:rPr>
      <w:rFonts w:asciiTheme="majorHAnsi" w:eastAsia="Times" w:hAnsiTheme="majorHAnsi" w:cs="Times New Roman"/>
      <w:b/>
      <w:sz w:val="22"/>
      <w:szCs w:val="20"/>
      <w:lang w:val="nl-NL" w:eastAsia="nl-NL"/>
    </w:rPr>
  </w:style>
  <w:style w:type="paragraph" w:styleId="Heading3">
    <w:name w:val="heading 3"/>
    <w:basedOn w:val="Normal"/>
    <w:next w:val="Normal"/>
    <w:link w:val="Heading3Char"/>
    <w:uiPriority w:val="1"/>
    <w:qFormat/>
    <w:rsid w:val="00B80DB4"/>
    <w:pPr>
      <w:keepNext/>
      <w:numPr>
        <w:ilvl w:val="2"/>
        <w:numId w:val="11"/>
      </w:numPr>
      <w:tabs>
        <w:tab w:val="left" w:pos="680"/>
        <w:tab w:val="left" w:pos="7371"/>
      </w:tabs>
      <w:spacing w:after="120" w:line="240" w:lineRule="atLeast"/>
      <w:outlineLvl w:val="2"/>
    </w:pPr>
    <w:rPr>
      <w:rFonts w:asciiTheme="majorHAnsi" w:eastAsia="Times" w:hAnsiTheme="majorHAnsi" w:cs="Times New Roman"/>
      <w:b/>
      <w:sz w:val="16"/>
      <w:szCs w:val="20"/>
      <w:lang w:val="nl-NL"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80DB4"/>
    <w:rPr>
      <w:rFonts w:asciiTheme="majorHAnsi" w:eastAsia="Times" w:hAnsiTheme="majorHAnsi" w:cs="Times New Roman"/>
      <w:b/>
      <w:kern w:val="28"/>
      <w:sz w:val="26"/>
      <w:szCs w:val="20"/>
      <w:lang w:eastAsia="nl-NL"/>
    </w:rPr>
  </w:style>
  <w:style w:type="character" w:customStyle="1" w:styleId="Heading2Char">
    <w:name w:val="Heading 2 Char"/>
    <w:basedOn w:val="DefaultParagraphFont"/>
    <w:link w:val="Heading2"/>
    <w:uiPriority w:val="1"/>
    <w:rsid w:val="00B80DB4"/>
    <w:rPr>
      <w:rFonts w:asciiTheme="majorHAnsi" w:eastAsia="Times" w:hAnsiTheme="majorHAnsi" w:cs="Times New Roman"/>
      <w:b/>
      <w:szCs w:val="20"/>
      <w:lang w:eastAsia="nl-NL"/>
    </w:rPr>
  </w:style>
  <w:style w:type="character" w:customStyle="1" w:styleId="Heading3Char">
    <w:name w:val="Heading 3 Char"/>
    <w:basedOn w:val="DefaultParagraphFont"/>
    <w:link w:val="Heading3"/>
    <w:uiPriority w:val="1"/>
    <w:rsid w:val="00B80DB4"/>
    <w:rPr>
      <w:rFonts w:asciiTheme="majorHAnsi" w:eastAsia="Times" w:hAnsiTheme="majorHAnsi" w:cs="Times New Roman"/>
      <w:b/>
      <w:sz w:val="16"/>
      <w:szCs w:val="20"/>
      <w:lang w:eastAsia="nl-NL"/>
    </w:rPr>
  </w:style>
  <w:style w:type="paragraph" w:customStyle="1" w:styleId="Alineakop">
    <w:name w:val="Alineakop"/>
    <w:basedOn w:val="Normal"/>
    <w:next w:val="Normal"/>
    <w:uiPriority w:val="4"/>
    <w:qFormat/>
    <w:rsid w:val="00B80DB4"/>
    <w:pPr>
      <w:tabs>
        <w:tab w:val="left" w:pos="680"/>
        <w:tab w:val="left" w:pos="7371"/>
      </w:tabs>
      <w:spacing w:after="0" w:line="260" w:lineRule="exact"/>
    </w:pPr>
    <w:rPr>
      <w:rFonts w:asciiTheme="majorHAnsi" w:eastAsia="Times" w:hAnsiTheme="majorHAnsi" w:cs="Times New Roman"/>
      <w:b/>
      <w:i/>
      <w:sz w:val="16"/>
      <w:szCs w:val="20"/>
    </w:rPr>
  </w:style>
  <w:style w:type="paragraph" w:styleId="ListParagraph">
    <w:name w:val="List Paragraph"/>
    <w:basedOn w:val="Normal"/>
    <w:uiPriority w:val="5"/>
    <w:qFormat/>
    <w:rsid w:val="00B80DB4"/>
    <w:pPr>
      <w:tabs>
        <w:tab w:val="left" w:pos="680"/>
        <w:tab w:val="left" w:pos="7371"/>
      </w:tabs>
      <w:spacing w:after="0" w:line="260" w:lineRule="exact"/>
      <w:ind w:left="720"/>
      <w:contextualSpacing/>
    </w:pPr>
    <w:rPr>
      <w:rFonts w:eastAsia="Times" w:cs="Times New Roman"/>
      <w:szCs w:val="20"/>
    </w:rPr>
  </w:style>
  <w:style w:type="paragraph" w:styleId="Subtitle">
    <w:name w:val="Subtitle"/>
    <w:basedOn w:val="Normal"/>
    <w:next w:val="Normal"/>
    <w:link w:val="SubtitleChar"/>
    <w:uiPriority w:val="3"/>
    <w:qFormat/>
    <w:rsid w:val="00B80DB4"/>
    <w:pPr>
      <w:keepNext/>
      <w:tabs>
        <w:tab w:val="left" w:pos="680"/>
        <w:tab w:val="left" w:pos="7371"/>
      </w:tabs>
      <w:spacing w:after="0" w:line="390" w:lineRule="exact"/>
      <w:ind w:left="1928"/>
      <w:outlineLvl w:val="1"/>
    </w:pPr>
    <w:rPr>
      <w:rFonts w:asciiTheme="majorHAnsi" w:eastAsia="Times" w:hAnsiTheme="majorHAnsi" w:cs="Times New Roman"/>
      <w:b/>
      <w:szCs w:val="20"/>
      <w:lang w:val="nl-NL"/>
    </w:rPr>
  </w:style>
  <w:style w:type="character" w:customStyle="1" w:styleId="SubtitleChar">
    <w:name w:val="Subtitle Char"/>
    <w:basedOn w:val="DefaultParagraphFont"/>
    <w:link w:val="Subtitle"/>
    <w:uiPriority w:val="3"/>
    <w:rsid w:val="00B80DB4"/>
    <w:rPr>
      <w:rFonts w:asciiTheme="majorHAnsi" w:eastAsia="Times" w:hAnsiTheme="majorHAnsi" w:cs="Times New Roman"/>
      <w:b/>
      <w:sz w:val="18"/>
      <w:szCs w:val="20"/>
    </w:rPr>
  </w:style>
  <w:style w:type="paragraph" w:styleId="Title">
    <w:name w:val="Title"/>
    <w:basedOn w:val="Normal"/>
    <w:next w:val="Normal"/>
    <w:link w:val="TitleChar"/>
    <w:uiPriority w:val="2"/>
    <w:qFormat/>
    <w:rsid w:val="00B80DB4"/>
    <w:pPr>
      <w:keepNext/>
      <w:tabs>
        <w:tab w:val="left" w:pos="680"/>
        <w:tab w:val="left" w:pos="7371"/>
      </w:tabs>
      <w:spacing w:after="0" w:line="390" w:lineRule="exact"/>
      <w:ind w:left="1928"/>
      <w:outlineLvl w:val="0"/>
    </w:pPr>
    <w:rPr>
      <w:rFonts w:asciiTheme="majorHAnsi" w:eastAsia="Times" w:hAnsiTheme="majorHAnsi" w:cs="Times New Roman"/>
      <w:b/>
      <w:sz w:val="26"/>
      <w:szCs w:val="20"/>
      <w:lang w:val="nl-NL"/>
    </w:rPr>
  </w:style>
  <w:style w:type="character" w:customStyle="1" w:styleId="TitleChar">
    <w:name w:val="Title Char"/>
    <w:basedOn w:val="DefaultParagraphFont"/>
    <w:link w:val="Title"/>
    <w:uiPriority w:val="2"/>
    <w:rsid w:val="00B80DB4"/>
    <w:rPr>
      <w:rFonts w:asciiTheme="majorHAnsi" w:eastAsia="Times" w:hAnsiTheme="majorHAnsi" w:cs="Times New Roman"/>
      <w:b/>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U Huisstijl">
      <a:majorFont>
        <a:latin typeface="Verdana"/>
        <a:ea typeface=""/>
        <a:cs typeface=""/>
      </a:majorFont>
      <a:minorFont>
        <a:latin typeface="Verdana"/>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52D3B05C.dotm</Template>
  <TotalTime>0</TotalTime>
  <Pages>1</Pages>
  <Words>121</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Utrecht University</Company>
  <LinksUpToDate>false</LinksUpToDate>
  <CharactersWithSpaces>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Esch, F.A.W.J. van (Femke)</dc:creator>
  <cp:lastModifiedBy>Esch, F.A.W.J. van (Femke)</cp:lastModifiedBy>
  <cp:revision>1</cp:revision>
  <dcterms:created xsi:type="dcterms:W3CDTF">2017-08-28T09:14:00Z</dcterms:created>
  <dcterms:modified xsi:type="dcterms:W3CDTF">2017-08-28T09:14:00Z</dcterms:modified>
</cp:coreProperties>
</file>