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jc w:val="center"/>
        <w:tblLook w:val="0000" w:firstRow="0" w:lastRow="0" w:firstColumn="0" w:lastColumn="0" w:noHBand="0" w:noVBand="0"/>
      </w:tblPr>
      <w:tblGrid>
        <w:gridCol w:w="5412"/>
        <w:gridCol w:w="5388"/>
      </w:tblGrid>
      <w:tr w:rsidR="005A6D66" w:rsidRPr="00055D74" w14:paraId="476D89C2" w14:textId="77777777" w:rsidTr="009400EE">
        <w:trPr>
          <w:trHeight w:val="795"/>
          <w:jc w:val="center"/>
        </w:trPr>
        <w:tc>
          <w:tcPr>
            <w:tcW w:w="5412" w:type="dxa"/>
            <w:vMerge w:val="restart"/>
          </w:tcPr>
          <w:p w14:paraId="49F77E02" w14:textId="77777777" w:rsidR="005A6D66" w:rsidRPr="00055D74" w:rsidRDefault="00AA3DFD" w:rsidP="00BC18B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5D74">
              <w:rPr>
                <w:rFonts w:ascii="Times New Roman" w:hAnsi="Times New Roman"/>
                <w:sz w:val="24"/>
                <w:szCs w:val="24"/>
              </w:rPr>
              <w:t>Kelly Burch</w:t>
            </w:r>
          </w:p>
          <w:p w14:paraId="36A9E380" w14:textId="77777777" w:rsidR="009F1FE8" w:rsidRPr="00055D74" w:rsidRDefault="00561A9D" w:rsidP="00BC18B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5342 Garlenda Dr.</w:t>
            </w:r>
          </w:p>
          <w:p w14:paraId="2E8977FF" w14:textId="77777777" w:rsidR="00AE71BC" w:rsidRPr="00055D74" w:rsidRDefault="00561A9D" w:rsidP="00BC18B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El Dorado Hills, CA 95762</w:t>
            </w:r>
          </w:p>
          <w:p w14:paraId="6ACD4AF3" w14:textId="77777777" w:rsidR="005A6D66" w:rsidRPr="00055D74" w:rsidRDefault="00095FA4" w:rsidP="00BC18B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5D74">
              <w:rPr>
                <w:rFonts w:ascii="Times New Roman" w:hAnsi="Times New Roman"/>
                <w:sz w:val="24"/>
                <w:szCs w:val="24"/>
              </w:rPr>
              <w:t>tele</w:t>
            </w:r>
            <w:r w:rsidR="00952379" w:rsidRPr="00055D74">
              <w:rPr>
                <w:rFonts w:ascii="Times New Roman" w:hAnsi="Times New Roman"/>
                <w:sz w:val="24"/>
                <w:szCs w:val="24"/>
              </w:rPr>
              <w:t>p</w:t>
            </w:r>
            <w:r w:rsidR="005A6D66" w:rsidRPr="00055D74">
              <w:rPr>
                <w:rFonts w:ascii="Times New Roman" w:hAnsi="Times New Roman"/>
                <w:sz w:val="24"/>
                <w:szCs w:val="24"/>
              </w:rPr>
              <w:t>hone</w:t>
            </w:r>
            <w:r w:rsidR="00952379" w:rsidRPr="00055D74">
              <w:rPr>
                <w:rFonts w:ascii="Times New Roman" w:hAnsi="Times New Roman"/>
                <w:sz w:val="24"/>
                <w:szCs w:val="24"/>
              </w:rPr>
              <w:t>:</w:t>
            </w:r>
            <w:r w:rsidR="005A6D66" w:rsidRPr="00055D7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F0E84" w:rsidRPr="00055D74">
              <w:rPr>
                <w:rFonts w:ascii="Times New Roman" w:hAnsi="Times New Roman"/>
                <w:sz w:val="24"/>
                <w:szCs w:val="24"/>
              </w:rPr>
              <w:t xml:space="preserve">(415) </w:t>
            </w:r>
            <w:r w:rsidR="002A1BC1" w:rsidRPr="00055D74">
              <w:rPr>
                <w:rFonts w:ascii="Times New Roman" w:hAnsi="Times New Roman"/>
                <w:sz w:val="24"/>
                <w:szCs w:val="24"/>
              </w:rPr>
              <w:t>847</w:t>
            </w:r>
            <w:r w:rsidR="00AF0E84" w:rsidRPr="00055D74">
              <w:rPr>
                <w:rFonts w:ascii="Times New Roman" w:hAnsi="Times New Roman"/>
                <w:sz w:val="24"/>
                <w:szCs w:val="24"/>
              </w:rPr>
              <w:t>-</w:t>
            </w:r>
            <w:r w:rsidR="002A1BC1" w:rsidRPr="00055D74">
              <w:rPr>
                <w:rFonts w:ascii="Times New Roman" w:hAnsi="Times New Roman"/>
                <w:sz w:val="24"/>
                <w:szCs w:val="24"/>
              </w:rPr>
              <w:t>6504</w:t>
            </w:r>
          </w:p>
          <w:p w14:paraId="60C139E5" w14:textId="77777777" w:rsidR="00AF0E84" w:rsidRDefault="00AF0E84" w:rsidP="00BC18B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5D74">
              <w:rPr>
                <w:rFonts w:ascii="Times New Roman" w:hAnsi="Times New Roman"/>
                <w:sz w:val="24"/>
                <w:szCs w:val="24"/>
              </w:rPr>
              <w:t xml:space="preserve">email: </w:t>
            </w:r>
            <w:r w:rsidR="007F7B8B">
              <w:rPr>
                <w:rFonts w:ascii="Times New Roman" w:hAnsi="Times New Roman"/>
                <w:sz w:val="24"/>
                <w:szCs w:val="24"/>
              </w:rPr>
              <w:t>kelly@kebindexingservices.com</w:t>
            </w:r>
          </w:p>
          <w:p w14:paraId="6FD6FC80" w14:textId="3D7386F1" w:rsidR="005E69E8" w:rsidRPr="00055D74" w:rsidRDefault="005E69E8" w:rsidP="00BC18B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8" w:type="dxa"/>
          </w:tcPr>
          <w:p w14:paraId="25A1B370" w14:textId="77777777" w:rsidR="005A6D66" w:rsidRPr="00055D74" w:rsidRDefault="005A6D66" w:rsidP="00BC18B9">
            <w:pPr>
              <w:pStyle w:val="Heading1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55D74">
              <w:rPr>
                <w:rFonts w:ascii="Times New Roman" w:hAnsi="Times New Roman"/>
                <w:sz w:val="24"/>
                <w:szCs w:val="24"/>
              </w:rPr>
              <w:t>INVOICE</w:t>
            </w:r>
          </w:p>
        </w:tc>
      </w:tr>
      <w:tr w:rsidR="005A6D66" w:rsidRPr="00055D74" w14:paraId="1DC43ABB" w14:textId="77777777" w:rsidTr="009400EE">
        <w:trPr>
          <w:trHeight w:val="795"/>
          <w:jc w:val="center"/>
        </w:trPr>
        <w:tc>
          <w:tcPr>
            <w:tcW w:w="5412" w:type="dxa"/>
            <w:vMerge/>
          </w:tcPr>
          <w:p w14:paraId="504AA88C" w14:textId="77777777" w:rsidR="005A6D66" w:rsidRPr="00055D74" w:rsidRDefault="005A6D66" w:rsidP="00BC18B9">
            <w:pPr>
              <w:pStyle w:val="Heading2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88" w:type="dxa"/>
            <w:vAlign w:val="bottom"/>
          </w:tcPr>
          <w:p w14:paraId="5B30F13A" w14:textId="053F6246" w:rsidR="005A6D66" w:rsidRPr="00055D74" w:rsidRDefault="00821326" w:rsidP="00BC18B9">
            <w:pPr>
              <w:pStyle w:val="RightAligned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55D74">
              <w:rPr>
                <w:rFonts w:ascii="Times New Roman" w:hAnsi="Times New Roman"/>
                <w:caps w:val="0"/>
                <w:sz w:val="24"/>
                <w:szCs w:val="24"/>
              </w:rPr>
              <w:t>Invoice</w:t>
            </w:r>
            <w:r w:rsidR="005A6D66" w:rsidRPr="00055D74">
              <w:rPr>
                <w:rFonts w:ascii="Times New Roman" w:hAnsi="Times New Roman"/>
                <w:sz w:val="24"/>
                <w:szCs w:val="24"/>
              </w:rPr>
              <w:t>#</w:t>
            </w:r>
            <w:r w:rsidR="003F145D" w:rsidRPr="00055D74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775E06">
              <w:rPr>
                <w:rFonts w:ascii="Times New Roman" w:hAnsi="Times New Roman"/>
                <w:caps w:val="0"/>
                <w:sz w:val="24"/>
                <w:szCs w:val="24"/>
              </w:rPr>
              <w:t>SBBS022725-</w:t>
            </w:r>
            <w:r w:rsidR="00BF67FD">
              <w:rPr>
                <w:rFonts w:ascii="Times New Roman" w:hAnsi="Times New Roman"/>
                <w:caps w:val="0"/>
                <w:sz w:val="24"/>
                <w:szCs w:val="24"/>
              </w:rPr>
              <w:t>BS</w:t>
            </w:r>
          </w:p>
          <w:p w14:paraId="7FA32D43" w14:textId="5DDBDD7D" w:rsidR="005A6D66" w:rsidRDefault="00821326" w:rsidP="00BC18B9">
            <w:pPr>
              <w:pStyle w:val="RightAligned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55D74">
              <w:rPr>
                <w:rFonts w:ascii="Times New Roman" w:hAnsi="Times New Roman"/>
                <w:caps w:val="0"/>
                <w:sz w:val="24"/>
                <w:szCs w:val="24"/>
              </w:rPr>
              <w:t>Date</w:t>
            </w:r>
            <w:r w:rsidR="005A6D66" w:rsidRPr="00055D74">
              <w:rPr>
                <w:rFonts w:ascii="Times New Roman" w:hAnsi="Times New Roman"/>
                <w:sz w:val="24"/>
                <w:szCs w:val="24"/>
              </w:rPr>
              <w:t>:</w:t>
            </w:r>
            <w:r w:rsidR="00775E0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75E06">
              <w:rPr>
                <w:rFonts w:ascii="Times New Roman" w:hAnsi="Times New Roman"/>
                <w:caps w:val="0"/>
                <w:sz w:val="24"/>
                <w:szCs w:val="24"/>
              </w:rPr>
              <w:t>February 27, 2025</w:t>
            </w:r>
          </w:p>
          <w:p w14:paraId="320C5276" w14:textId="77777777" w:rsidR="004B7827" w:rsidRPr="00055D74" w:rsidRDefault="004B7827" w:rsidP="00BC18B9">
            <w:pPr>
              <w:pStyle w:val="RightAligned"/>
              <w:spacing w:line="240" w:lineRule="auto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0C0DE4D0" w14:textId="77777777" w:rsidR="0093568C" w:rsidRPr="00055D74" w:rsidRDefault="0093568C" w:rsidP="00BC18B9">
      <w:pPr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W w:w="10800" w:type="dxa"/>
        <w:jc w:val="center"/>
        <w:tblLook w:val="0000" w:firstRow="0" w:lastRow="0" w:firstColumn="0" w:lastColumn="0" w:noHBand="0" w:noVBand="0"/>
      </w:tblPr>
      <w:tblGrid>
        <w:gridCol w:w="5400"/>
        <w:gridCol w:w="5400"/>
      </w:tblGrid>
      <w:tr w:rsidR="0093568C" w:rsidRPr="00055D74" w14:paraId="6478A9DC" w14:textId="77777777" w:rsidTr="000E417F">
        <w:trPr>
          <w:trHeight w:val="1440"/>
          <w:jc w:val="center"/>
        </w:trPr>
        <w:tc>
          <w:tcPr>
            <w:tcW w:w="5400" w:type="dxa"/>
          </w:tcPr>
          <w:p w14:paraId="36128B61" w14:textId="10CDDE4F" w:rsidR="0093568C" w:rsidRDefault="00BF67FD" w:rsidP="00BC18B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Editing"/>
            <w:bookmarkEnd w:id="0"/>
            <w:r>
              <w:rPr>
                <w:rFonts w:ascii="Times New Roman" w:hAnsi="Times New Roman"/>
                <w:sz w:val="24"/>
                <w:szCs w:val="24"/>
              </w:rPr>
              <w:t xml:space="preserve">Benjamin </w:t>
            </w:r>
            <w:r w:rsidR="00775E06" w:rsidRPr="00DD348F">
              <w:rPr>
                <w:rFonts w:ascii="Times New Roman" w:hAnsi="Times New Roman"/>
                <w:sz w:val="24"/>
                <w:szCs w:val="24"/>
              </w:rPr>
              <w:t xml:space="preserve">Stanley </w:t>
            </w:r>
          </w:p>
          <w:p w14:paraId="59C9B7BC" w14:textId="77777777" w:rsidR="00C33805" w:rsidRPr="00C33805" w:rsidRDefault="00C33805" w:rsidP="00C3380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3805">
              <w:rPr>
                <w:rFonts w:ascii="Times New Roman" w:hAnsi="Times New Roman"/>
                <w:sz w:val="24"/>
                <w:szCs w:val="24"/>
              </w:rPr>
              <w:t>SWPS University,</w:t>
            </w:r>
          </w:p>
          <w:p w14:paraId="2A9A7ED1" w14:textId="77777777" w:rsidR="00C33805" w:rsidRPr="00C33805" w:rsidRDefault="00C33805" w:rsidP="00C3380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3805">
              <w:rPr>
                <w:rFonts w:ascii="Times New Roman" w:hAnsi="Times New Roman"/>
                <w:sz w:val="24"/>
                <w:szCs w:val="24"/>
              </w:rPr>
              <w:t>ul. Chodakowska 19/31</w:t>
            </w:r>
          </w:p>
          <w:p w14:paraId="03FFD166" w14:textId="77777777" w:rsidR="00C33805" w:rsidRPr="00C33805" w:rsidRDefault="00C33805" w:rsidP="00C3380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3805">
              <w:rPr>
                <w:rFonts w:ascii="Times New Roman" w:hAnsi="Times New Roman"/>
                <w:sz w:val="24"/>
                <w:szCs w:val="24"/>
              </w:rPr>
              <w:t>03-815 Warszawa</w:t>
            </w:r>
          </w:p>
          <w:p w14:paraId="0DB06300" w14:textId="06C65BE7" w:rsidR="00C33805" w:rsidRPr="00C33805" w:rsidRDefault="00C33805" w:rsidP="00C3380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3805">
              <w:rPr>
                <w:rFonts w:ascii="Times New Roman" w:hAnsi="Times New Roman"/>
                <w:sz w:val="24"/>
                <w:szCs w:val="24"/>
              </w:rPr>
              <w:t>Poland</w:t>
            </w:r>
          </w:p>
          <w:p w14:paraId="08A077CF" w14:textId="42D2BCD5" w:rsidR="00C33805" w:rsidRDefault="00C33805" w:rsidP="00C3380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33805">
              <w:rPr>
                <w:rFonts w:ascii="Times New Roman" w:hAnsi="Times New Roman"/>
                <w:sz w:val="24"/>
                <w:szCs w:val="24"/>
              </w:rPr>
              <w:t>Tax number: PL1180197245</w:t>
            </w:r>
          </w:p>
          <w:p w14:paraId="2BEDD575" w14:textId="77777777" w:rsidR="00C33805" w:rsidRDefault="00C33805" w:rsidP="00C33805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A62CDDB" w14:textId="4353B4D9" w:rsidR="00A91233" w:rsidRDefault="00A91233" w:rsidP="00BC18B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5D74">
              <w:rPr>
                <w:rFonts w:ascii="Times New Roman" w:hAnsi="Times New Roman"/>
                <w:sz w:val="24"/>
                <w:szCs w:val="24"/>
              </w:rPr>
              <w:t xml:space="preserve">email: </w:t>
            </w:r>
            <w:r w:rsidR="00E63D3E" w:rsidRPr="00E63D3E">
              <w:rPr>
                <w:rFonts w:ascii="Times New Roman" w:hAnsi="Times New Roman"/>
                <w:sz w:val="24"/>
                <w:szCs w:val="24"/>
              </w:rPr>
              <w:t>bstanley@swps.edu.pl</w:t>
            </w:r>
          </w:p>
          <w:p w14:paraId="536B0040" w14:textId="543FD7E3" w:rsidR="00581C23" w:rsidRPr="00055D74" w:rsidRDefault="00581C23" w:rsidP="00BC18B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4AF57163" w14:textId="77777777" w:rsidR="0093568C" w:rsidRPr="00C33805" w:rsidRDefault="00AA3DFD" w:rsidP="00BC18B9">
            <w:pPr>
              <w:pStyle w:val="Heading2"/>
              <w:spacing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C33805">
              <w:rPr>
                <w:rFonts w:ascii="Times New Roman" w:hAnsi="Times New Roman"/>
                <w:b w:val="0"/>
                <w:bCs/>
                <w:caps w:val="0"/>
                <w:sz w:val="24"/>
                <w:szCs w:val="24"/>
              </w:rPr>
              <w:t>For</w:t>
            </w:r>
            <w:r w:rsidR="00640AAC" w:rsidRPr="00C33805">
              <w:rPr>
                <w:rFonts w:ascii="Times New Roman" w:hAnsi="Times New Roman"/>
                <w:b w:val="0"/>
                <w:bCs/>
                <w:sz w:val="24"/>
                <w:szCs w:val="24"/>
              </w:rPr>
              <w:t>:</w:t>
            </w:r>
          </w:p>
          <w:p w14:paraId="450BD083" w14:textId="77777777" w:rsidR="0093568C" w:rsidRPr="00055D74" w:rsidRDefault="00166477" w:rsidP="00BC18B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book indexing</w:t>
            </w:r>
          </w:p>
          <w:p w14:paraId="714AFA7E" w14:textId="77777777" w:rsidR="00D46279" w:rsidRPr="00055D74" w:rsidRDefault="00D46279" w:rsidP="00BC18B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41940F5" w14:textId="77777777" w:rsidR="0093568C" w:rsidRPr="00055D74" w:rsidRDefault="0093568C" w:rsidP="00BC18B9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57DD96EC" w14:textId="77777777" w:rsidR="0093568C" w:rsidRPr="00055D74" w:rsidRDefault="0093568C" w:rsidP="00BC18B9">
      <w:pPr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6111"/>
        <w:gridCol w:w="1520"/>
        <w:gridCol w:w="1643"/>
        <w:gridCol w:w="1526"/>
      </w:tblGrid>
      <w:tr w:rsidR="00D4146A" w:rsidRPr="00055D74" w14:paraId="491CE64B" w14:textId="77777777" w:rsidTr="00E31A2B">
        <w:trPr>
          <w:cantSplit/>
          <w:trHeight w:val="288"/>
          <w:jc w:val="center"/>
        </w:trPr>
        <w:tc>
          <w:tcPr>
            <w:tcW w:w="611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AF3C41B" w14:textId="77777777" w:rsidR="00D4146A" w:rsidRPr="00055D74" w:rsidRDefault="00222319" w:rsidP="00BC18B9">
            <w:pPr>
              <w:pStyle w:val="Columnheading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55D74">
              <w:rPr>
                <w:rFonts w:ascii="Times New Roman" w:hAnsi="Times New Roman"/>
                <w:sz w:val="24"/>
                <w:szCs w:val="24"/>
              </w:rPr>
              <w:t>Description</w:t>
            </w:r>
          </w:p>
        </w:tc>
        <w:tc>
          <w:tcPr>
            <w:tcW w:w="15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4B740FD" w14:textId="77777777" w:rsidR="00D4146A" w:rsidRPr="00055D74" w:rsidRDefault="00222319" w:rsidP="00E31A2B">
            <w:pPr>
              <w:pStyle w:val="Columnheading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Pages</w:t>
            </w:r>
          </w:p>
        </w:tc>
        <w:tc>
          <w:tcPr>
            <w:tcW w:w="164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544E315" w14:textId="77777777" w:rsidR="00D4146A" w:rsidRPr="00055D74" w:rsidRDefault="00222319" w:rsidP="00E31A2B">
            <w:pPr>
              <w:pStyle w:val="Columnheading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5D74">
              <w:rPr>
                <w:rFonts w:ascii="Times New Roman" w:hAnsi="Times New Roman"/>
                <w:sz w:val="24"/>
                <w:szCs w:val="24"/>
              </w:rPr>
              <w:t>Rate</w:t>
            </w:r>
          </w:p>
        </w:tc>
        <w:tc>
          <w:tcPr>
            <w:tcW w:w="152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EC866CE" w14:textId="77777777" w:rsidR="00D4146A" w:rsidRPr="00055D74" w:rsidRDefault="00222319" w:rsidP="00E31A2B">
            <w:pPr>
              <w:pStyle w:val="Columnheading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55D74">
              <w:rPr>
                <w:rFonts w:ascii="Times New Roman" w:hAnsi="Times New Roman"/>
                <w:sz w:val="24"/>
                <w:szCs w:val="24"/>
              </w:rPr>
              <w:t>Amount</w:t>
            </w:r>
          </w:p>
        </w:tc>
      </w:tr>
      <w:tr w:rsidR="00F251AA" w:rsidRPr="00055D74" w14:paraId="6C55A392" w14:textId="77777777" w:rsidTr="00E31A2B">
        <w:trPr>
          <w:cantSplit/>
          <w:trHeight w:val="288"/>
          <w:jc w:val="center"/>
        </w:trPr>
        <w:tc>
          <w:tcPr>
            <w:tcW w:w="61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BBB5F1" w14:textId="7FDA6FFC" w:rsidR="00F251AA" w:rsidRPr="00055D74" w:rsidRDefault="00DD348F" w:rsidP="00E31A2B">
            <w:pPr>
              <w:rPr>
                <w:rFonts w:ascii="Times New Roman" w:hAnsi="Times New Roman"/>
                <w:sz w:val="24"/>
                <w:szCs w:val="24"/>
              </w:rPr>
            </w:pPr>
            <w:bookmarkStart w:id="1" w:name="_Hlk536027762"/>
            <w:r w:rsidRPr="00DD348F">
              <w:rPr>
                <w:rFonts w:ascii="Times New Roman" w:hAnsi="Times New Roman"/>
                <w:sz w:val="24"/>
                <w:szCs w:val="24"/>
              </w:rPr>
              <w:t>Stanley Bill</w:t>
            </w:r>
            <w:r w:rsidR="00347AC8"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 w:rsidR="00347AC8" w:rsidRPr="00347AC8">
              <w:rPr>
                <w:rFonts w:ascii="Times New Roman" w:hAnsi="Times New Roman"/>
                <w:sz w:val="24"/>
                <w:szCs w:val="24"/>
              </w:rPr>
              <w:t>Ben</w:t>
            </w:r>
            <w:r w:rsidR="005C2C6E">
              <w:rPr>
                <w:rFonts w:ascii="Times New Roman" w:hAnsi="Times New Roman"/>
                <w:sz w:val="24"/>
                <w:szCs w:val="24"/>
              </w:rPr>
              <w:t>jamin</w:t>
            </w:r>
            <w:r w:rsidR="00347AC8" w:rsidRPr="00347AC8">
              <w:rPr>
                <w:rFonts w:ascii="Times New Roman" w:hAnsi="Times New Roman"/>
                <w:sz w:val="24"/>
                <w:szCs w:val="24"/>
              </w:rPr>
              <w:t xml:space="preserve"> Stanley</w:t>
            </w:r>
            <w:r w:rsidR="00347AC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347AC8" w:rsidRPr="00775E06">
              <w:rPr>
                <w:rFonts w:ascii="Times New Roman" w:hAnsi="Times New Roman"/>
                <w:i/>
                <w:iCs/>
                <w:sz w:val="24"/>
                <w:szCs w:val="24"/>
              </w:rPr>
              <w:t>Good Change</w:t>
            </w:r>
            <w:r w:rsidR="00775E06" w:rsidRPr="00775E06">
              <w:rPr>
                <w:rFonts w:ascii="Times New Roman" w:hAnsi="Times New Roman"/>
                <w:i/>
                <w:iCs/>
                <w:sz w:val="24"/>
                <w:szCs w:val="24"/>
              </w:rPr>
              <w:t>: The Rise and Fall of Poland's Illiberal Revolution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603FD190" w14:textId="5C904928" w:rsidR="00F251AA" w:rsidRPr="00055D74" w:rsidRDefault="005048CC" w:rsidP="005A06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323</w:t>
            </w:r>
          </w:p>
        </w:tc>
        <w:tc>
          <w:tcPr>
            <w:tcW w:w="1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B577AA0" w14:textId="77777777" w:rsidR="00F251AA" w:rsidRPr="00055D74" w:rsidRDefault="00C55E11" w:rsidP="005A06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$4.</w:t>
            </w:r>
            <w:r w:rsidR="009400EE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0/page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36080286" w14:textId="130BB0F0" w:rsidR="00F251AA" w:rsidRPr="00055D74" w:rsidRDefault="009400EE" w:rsidP="005A06A7">
            <w:pPr>
              <w:pStyle w:val="Amount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00EE">
              <w:rPr>
                <w:rFonts w:ascii="Times New Roman" w:hAnsi="Times New Roman"/>
                <w:sz w:val="24"/>
                <w:szCs w:val="24"/>
              </w:rPr>
              <w:t>$</w:t>
            </w:r>
            <w:r w:rsidR="005048CC">
              <w:rPr>
                <w:rFonts w:ascii="Times New Roman" w:hAnsi="Times New Roman"/>
                <w:sz w:val="24"/>
                <w:szCs w:val="24"/>
              </w:rPr>
              <w:t>1453.50</w:t>
            </w:r>
          </w:p>
        </w:tc>
      </w:tr>
      <w:bookmarkEnd w:id="1"/>
      <w:tr w:rsidR="00DD2EBE" w:rsidRPr="00055D74" w14:paraId="3573644F" w14:textId="77777777" w:rsidTr="005A06A7">
        <w:trPr>
          <w:cantSplit/>
          <w:trHeight w:val="288"/>
          <w:jc w:val="center"/>
        </w:trPr>
        <w:tc>
          <w:tcPr>
            <w:tcW w:w="61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11086" w14:textId="77777777" w:rsidR="00DD2EBE" w:rsidRPr="00055D74" w:rsidRDefault="00DD2EBE" w:rsidP="00BC18B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893C185" w14:textId="77777777" w:rsidR="00DD2EBE" w:rsidRPr="00055D74" w:rsidRDefault="00DD2EBE" w:rsidP="00BC18B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2773C0D1" w14:textId="54F44FEE" w:rsidR="00DD2EBE" w:rsidRPr="00055D74" w:rsidRDefault="002414DE" w:rsidP="00BC18B9">
            <w:pPr>
              <w:pStyle w:val="Amount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 1/2</w:t>
            </w:r>
          </w:p>
        </w:tc>
        <w:tc>
          <w:tcPr>
            <w:tcW w:w="1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1EB8DFEE" w14:textId="77777777" w:rsidR="00DD2EBE" w:rsidRPr="00055D74" w:rsidRDefault="00DD2EBE" w:rsidP="00BC18B9">
            <w:pPr>
              <w:pStyle w:val="Amount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2EBE" w:rsidRPr="00055D74" w14:paraId="6FCCDE3D" w14:textId="77777777" w:rsidTr="005A06A7">
        <w:trPr>
          <w:cantSplit/>
          <w:trHeight w:val="288"/>
          <w:jc w:val="center"/>
        </w:trPr>
        <w:tc>
          <w:tcPr>
            <w:tcW w:w="6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DC030B" w14:textId="77777777" w:rsidR="00DD2EBE" w:rsidRPr="00055D74" w:rsidRDefault="00DD2EBE" w:rsidP="00BC18B9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6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616D7664" w14:textId="77777777" w:rsidR="00DD2EBE" w:rsidRPr="00055D74" w:rsidRDefault="00222319" w:rsidP="00BC18B9">
            <w:pPr>
              <w:pStyle w:val="RightAligned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55D74">
              <w:rPr>
                <w:rFonts w:ascii="Times New Roman" w:hAnsi="Times New Roman"/>
                <w:caps w:val="0"/>
                <w:sz w:val="24"/>
                <w:szCs w:val="24"/>
              </w:rPr>
              <w:t>Total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3F63B96A" w14:textId="51E053B4" w:rsidR="00DD2EBE" w:rsidRPr="00055D74" w:rsidRDefault="009400EE" w:rsidP="005A06A7">
            <w:pPr>
              <w:pStyle w:val="Amount"/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00EE">
              <w:rPr>
                <w:rFonts w:ascii="Times New Roman" w:hAnsi="Times New Roman"/>
                <w:sz w:val="24"/>
                <w:szCs w:val="24"/>
              </w:rPr>
              <w:t>$</w:t>
            </w:r>
            <w:r w:rsidR="00DF1A08">
              <w:rPr>
                <w:rFonts w:ascii="Times New Roman" w:hAnsi="Times New Roman"/>
                <w:sz w:val="24"/>
                <w:szCs w:val="24"/>
              </w:rPr>
              <w:t>726.75</w:t>
            </w:r>
          </w:p>
        </w:tc>
      </w:tr>
    </w:tbl>
    <w:p w14:paraId="2176B5FC" w14:textId="77777777" w:rsidR="0093568C" w:rsidRPr="00055D74" w:rsidRDefault="0093568C" w:rsidP="00BC18B9">
      <w:pPr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W w:w="10800" w:type="dxa"/>
        <w:jc w:val="center"/>
        <w:tblLook w:val="0000" w:firstRow="0" w:lastRow="0" w:firstColumn="0" w:lastColumn="0" w:noHBand="0" w:noVBand="0"/>
      </w:tblPr>
      <w:tblGrid>
        <w:gridCol w:w="10800"/>
      </w:tblGrid>
      <w:tr w:rsidR="00AA3DFD" w:rsidRPr="00055D74" w14:paraId="5F700A27" w14:textId="77777777" w:rsidTr="00B1483F">
        <w:trPr>
          <w:trHeight w:val="720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23046B5" w14:textId="77777777" w:rsidR="00AA3DFD" w:rsidRPr="00055D74" w:rsidRDefault="00AA3DFD" w:rsidP="00B1483F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1157680" w14:textId="77777777" w:rsidR="00AA3DFD" w:rsidRPr="00055D74" w:rsidRDefault="00AA3DFD" w:rsidP="00B1483F">
            <w:pPr>
              <w:pStyle w:val="Thankyou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55D74">
              <w:rPr>
                <w:rFonts w:ascii="Times New Roman" w:hAnsi="Times New Roman"/>
                <w:sz w:val="24"/>
                <w:szCs w:val="24"/>
              </w:rPr>
              <w:t>Thank you!</w:t>
            </w:r>
          </w:p>
        </w:tc>
      </w:tr>
    </w:tbl>
    <w:p w14:paraId="68426B88" w14:textId="77777777" w:rsidR="00B764B8" w:rsidRPr="00055D74" w:rsidRDefault="00B764B8" w:rsidP="00BC18B9">
      <w:pPr>
        <w:spacing w:line="240" w:lineRule="auto"/>
        <w:rPr>
          <w:rFonts w:ascii="Times New Roman" w:hAnsi="Times New Roman"/>
          <w:sz w:val="24"/>
          <w:szCs w:val="24"/>
        </w:rPr>
      </w:pPr>
    </w:p>
    <w:sectPr w:rsidR="00B764B8" w:rsidRPr="00055D74" w:rsidSect="008A135C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87490748">
    <w:abstractNumId w:val="0"/>
  </w:num>
  <w:num w:numId="2" w16cid:durableId="1175270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B8"/>
    <w:rsid w:val="000325FD"/>
    <w:rsid w:val="00037439"/>
    <w:rsid w:val="000400A8"/>
    <w:rsid w:val="0004390F"/>
    <w:rsid w:val="00051B04"/>
    <w:rsid w:val="00055D74"/>
    <w:rsid w:val="00056379"/>
    <w:rsid w:val="0006050D"/>
    <w:rsid w:val="0006199D"/>
    <w:rsid w:val="00095FA4"/>
    <w:rsid w:val="000C5858"/>
    <w:rsid w:val="000D1A68"/>
    <w:rsid w:val="000D5AD1"/>
    <w:rsid w:val="000E417F"/>
    <w:rsid w:val="00133065"/>
    <w:rsid w:val="00137948"/>
    <w:rsid w:val="00141428"/>
    <w:rsid w:val="00156A53"/>
    <w:rsid w:val="00166477"/>
    <w:rsid w:val="00172E4E"/>
    <w:rsid w:val="00190E9B"/>
    <w:rsid w:val="001B0596"/>
    <w:rsid w:val="001C1184"/>
    <w:rsid w:val="001C474A"/>
    <w:rsid w:val="001C67BA"/>
    <w:rsid w:val="001E3C2E"/>
    <w:rsid w:val="00200B4D"/>
    <w:rsid w:val="00200C9D"/>
    <w:rsid w:val="0021009B"/>
    <w:rsid w:val="00222319"/>
    <w:rsid w:val="00222559"/>
    <w:rsid w:val="00236B99"/>
    <w:rsid w:val="002414DE"/>
    <w:rsid w:val="002514D7"/>
    <w:rsid w:val="00262093"/>
    <w:rsid w:val="002A17F3"/>
    <w:rsid w:val="002A1BC1"/>
    <w:rsid w:val="002A1D69"/>
    <w:rsid w:val="002C19F5"/>
    <w:rsid w:val="002C59DC"/>
    <w:rsid w:val="002D04DB"/>
    <w:rsid w:val="002D0B1D"/>
    <w:rsid w:val="002E6C5F"/>
    <w:rsid w:val="002E7110"/>
    <w:rsid w:val="002F46DB"/>
    <w:rsid w:val="002F6283"/>
    <w:rsid w:val="00306AF7"/>
    <w:rsid w:val="003075E4"/>
    <w:rsid w:val="00330A35"/>
    <w:rsid w:val="003419E9"/>
    <w:rsid w:val="00341D54"/>
    <w:rsid w:val="00343293"/>
    <w:rsid w:val="003452DB"/>
    <w:rsid w:val="00346806"/>
    <w:rsid w:val="00347AC8"/>
    <w:rsid w:val="00371B93"/>
    <w:rsid w:val="00371F60"/>
    <w:rsid w:val="003969DE"/>
    <w:rsid w:val="003B1279"/>
    <w:rsid w:val="003C3F07"/>
    <w:rsid w:val="003E0DF2"/>
    <w:rsid w:val="003F03CA"/>
    <w:rsid w:val="003F145D"/>
    <w:rsid w:val="004107EB"/>
    <w:rsid w:val="00413FC3"/>
    <w:rsid w:val="004218D4"/>
    <w:rsid w:val="00427806"/>
    <w:rsid w:val="00447EC7"/>
    <w:rsid w:val="00461787"/>
    <w:rsid w:val="004639F1"/>
    <w:rsid w:val="004677B6"/>
    <w:rsid w:val="00467DC9"/>
    <w:rsid w:val="00473FA7"/>
    <w:rsid w:val="00490A4B"/>
    <w:rsid w:val="00497E78"/>
    <w:rsid w:val="004B3B2E"/>
    <w:rsid w:val="004B3EB0"/>
    <w:rsid w:val="004B54B6"/>
    <w:rsid w:val="004B7827"/>
    <w:rsid w:val="004C507E"/>
    <w:rsid w:val="004D6787"/>
    <w:rsid w:val="004E7E8F"/>
    <w:rsid w:val="005048CC"/>
    <w:rsid w:val="00515F3A"/>
    <w:rsid w:val="00522120"/>
    <w:rsid w:val="00532749"/>
    <w:rsid w:val="0053588B"/>
    <w:rsid w:val="00535911"/>
    <w:rsid w:val="005404D4"/>
    <w:rsid w:val="00561A9D"/>
    <w:rsid w:val="00581C23"/>
    <w:rsid w:val="00595862"/>
    <w:rsid w:val="005A06A7"/>
    <w:rsid w:val="005A6D66"/>
    <w:rsid w:val="005B4E11"/>
    <w:rsid w:val="005B7D90"/>
    <w:rsid w:val="005C086B"/>
    <w:rsid w:val="005C2C6E"/>
    <w:rsid w:val="005E69E8"/>
    <w:rsid w:val="005F138A"/>
    <w:rsid w:val="005F21CE"/>
    <w:rsid w:val="0060120F"/>
    <w:rsid w:val="00622612"/>
    <w:rsid w:val="0063424F"/>
    <w:rsid w:val="00640AAC"/>
    <w:rsid w:val="00656336"/>
    <w:rsid w:val="006741CE"/>
    <w:rsid w:val="00676E20"/>
    <w:rsid w:val="00681D36"/>
    <w:rsid w:val="006826E2"/>
    <w:rsid w:val="00687433"/>
    <w:rsid w:val="00696D4B"/>
    <w:rsid w:val="006B65BD"/>
    <w:rsid w:val="006C74A9"/>
    <w:rsid w:val="006D2BBD"/>
    <w:rsid w:val="006D371D"/>
    <w:rsid w:val="006D6D84"/>
    <w:rsid w:val="006E3332"/>
    <w:rsid w:val="00702196"/>
    <w:rsid w:val="00705B2F"/>
    <w:rsid w:val="007118D2"/>
    <w:rsid w:val="00717D46"/>
    <w:rsid w:val="0073504C"/>
    <w:rsid w:val="007456AC"/>
    <w:rsid w:val="00761743"/>
    <w:rsid w:val="00775E06"/>
    <w:rsid w:val="00782842"/>
    <w:rsid w:val="00783E23"/>
    <w:rsid w:val="00794E6C"/>
    <w:rsid w:val="007B573F"/>
    <w:rsid w:val="007B591D"/>
    <w:rsid w:val="007B61DE"/>
    <w:rsid w:val="007D0A94"/>
    <w:rsid w:val="007F3D8D"/>
    <w:rsid w:val="007F450B"/>
    <w:rsid w:val="007F5011"/>
    <w:rsid w:val="007F7B8B"/>
    <w:rsid w:val="00821326"/>
    <w:rsid w:val="008264D3"/>
    <w:rsid w:val="00833B35"/>
    <w:rsid w:val="008359BA"/>
    <w:rsid w:val="00835CD8"/>
    <w:rsid w:val="00840F40"/>
    <w:rsid w:val="00844D6B"/>
    <w:rsid w:val="0085600E"/>
    <w:rsid w:val="00864165"/>
    <w:rsid w:val="0089554F"/>
    <w:rsid w:val="008A135C"/>
    <w:rsid w:val="008B03EB"/>
    <w:rsid w:val="008C1DFD"/>
    <w:rsid w:val="008C3F42"/>
    <w:rsid w:val="008F27F1"/>
    <w:rsid w:val="0091146C"/>
    <w:rsid w:val="00925B96"/>
    <w:rsid w:val="0093324A"/>
    <w:rsid w:val="0093568C"/>
    <w:rsid w:val="009400EE"/>
    <w:rsid w:val="009432E9"/>
    <w:rsid w:val="00945E9B"/>
    <w:rsid w:val="00952379"/>
    <w:rsid w:val="00952839"/>
    <w:rsid w:val="009571CC"/>
    <w:rsid w:val="00960A49"/>
    <w:rsid w:val="00976F98"/>
    <w:rsid w:val="00980E9C"/>
    <w:rsid w:val="00981513"/>
    <w:rsid w:val="00981D9C"/>
    <w:rsid w:val="0099760C"/>
    <w:rsid w:val="009D43E0"/>
    <w:rsid w:val="009D51AD"/>
    <w:rsid w:val="009E33DE"/>
    <w:rsid w:val="009F067F"/>
    <w:rsid w:val="009F1FE8"/>
    <w:rsid w:val="00A07918"/>
    <w:rsid w:val="00A13EBC"/>
    <w:rsid w:val="00A149C1"/>
    <w:rsid w:val="00A213A5"/>
    <w:rsid w:val="00A41F65"/>
    <w:rsid w:val="00A51377"/>
    <w:rsid w:val="00A5668A"/>
    <w:rsid w:val="00A60CB3"/>
    <w:rsid w:val="00A67B29"/>
    <w:rsid w:val="00A838C5"/>
    <w:rsid w:val="00A91233"/>
    <w:rsid w:val="00AA0C64"/>
    <w:rsid w:val="00AA3DFD"/>
    <w:rsid w:val="00AA508A"/>
    <w:rsid w:val="00AB03C9"/>
    <w:rsid w:val="00AC311C"/>
    <w:rsid w:val="00AC6868"/>
    <w:rsid w:val="00AD0263"/>
    <w:rsid w:val="00AD5EF5"/>
    <w:rsid w:val="00AE71BC"/>
    <w:rsid w:val="00AF0E84"/>
    <w:rsid w:val="00B1090B"/>
    <w:rsid w:val="00B10FE4"/>
    <w:rsid w:val="00B11B16"/>
    <w:rsid w:val="00B12028"/>
    <w:rsid w:val="00B12D9D"/>
    <w:rsid w:val="00B1483F"/>
    <w:rsid w:val="00B22C37"/>
    <w:rsid w:val="00B764B8"/>
    <w:rsid w:val="00B81C44"/>
    <w:rsid w:val="00B8553C"/>
    <w:rsid w:val="00BB0C1D"/>
    <w:rsid w:val="00BC18B9"/>
    <w:rsid w:val="00BD16EF"/>
    <w:rsid w:val="00BD7A44"/>
    <w:rsid w:val="00BE4E01"/>
    <w:rsid w:val="00BE7629"/>
    <w:rsid w:val="00BE7E3B"/>
    <w:rsid w:val="00BF67FD"/>
    <w:rsid w:val="00C23632"/>
    <w:rsid w:val="00C259F2"/>
    <w:rsid w:val="00C31220"/>
    <w:rsid w:val="00C33805"/>
    <w:rsid w:val="00C3478E"/>
    <w:rsid w:val="00C46C30"/>
    <w:rsid w:val="00C46C80"/>
    <w:rsid w:val="00C55E11"/>
    <w:rsid w:val="00C60CDF"/>
    <w:rsid w:val="00C61817"/>
    <w:rsid w:val="00D0212A"/>
    <w:rsid w:val="00D02A4E"/>
    <w:rsid w:val="00D100E5"/>
    <w:rsid w:val="00D13C78"/>
    <w:rsid w:val="00D37846"/>
    <w:rsid w:val="00D4146A"/>
    <w:rsid w:val="00D45E69"/>
    <w:rsid w:val="00D46279"/>
    <w:rsid w:val="00D56E7B"/>
    <w:rsid w:val="00D72830"/>
    <w:rsid w:val="00D76A11"/>
    <w:rsid w:val="00D81510"/>
    <w:rsid w:val="00D82F1B"/>
    <w:rsid w:val="00DD1910"/>
    <w:rsid w:val="00DD2EBE"/>
    <w:rsid w:val="00DD348F"/>
    <w:rsid w:val="00DE0E8A"/>
    <w:rsid w:val="00DF1A08"/>
    <w:rsid w:val="00DF7DFA"/>
    <w:rsid w:val="00E208C0"/>
    <w:rsid w:val="00E21652"/>
    <w:rsid w:val="00E2214C"/>
    <w:rsid w:val="00E22B15"/>
    <w:rsid w:val="00E31A2B"/>
    <w:rsid w:val="00E337EF"/>
    <w:rsid w:val="00E4065F"/>
    <w:rsid w:val="00E42C43"/>
    <w:rsid w:val="00E53400"/>
    <w:rsid w:val="00E6107D"/>
    <w:rsid w:val="00E63D3E"/>
    <w:rsid w:val="00E71245"/>
    <w:rsid w:val="00E862B0"/>
    <w:rsid w:val="00E944A4"/>
    <w:rsid w:val="00EA3C93"/>
    <w:rsid w:val="00EB386C"/>
    <w:rsid w:val="00EC4D18"/>
    <w:rsid w:val="00ED71B3"/>
    <w:rsid w:val="00F01776"/>
    <w:rsid w:val="00F04A22"/>
    <w:rsid w:val="00F04C9C"/>
    <w:rsid w:val="00F124FE"/>
    <w:rsid w:val="00F1578D"/>
    <w:rsid w:val="00F251AA"/>
    <w:rsid w:val="00F36681"/>
    <w:rsid w:val="00F52042"/>
    <w:rsid w:val="00F54603"/>
    <w:rsid w:val="00F630EA"/>
    <w:rsid w:val="00F7411B"/>
    <w:rsid w:val="00F77497"/>
    <w:rsid w:val="00F825D0"/>
    <w:rsid w:val="00F9007B"/>
    <w:rsid w:val="00FA6FF5"/>
    <w:rsid w:val="00FB098D"/>
    <w:rsid w:val="00FB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5ACF50"/>
  <w15:chartTrackingRefBased/>
  <w15:docId w15:val="{AB20C193-57CB-4FB9-938D-DF19A7F22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09B"/>
    <w:pPr>
      <w:spacing w:line="264" w:lineRule="auto"/>
    </w:pPr>
    <w:rPr>
      <w:rFonts w:ascii="Tahoma" w:hAnsi="Tahoma"/>
      <w:spacing w:val="4"/>
      <w:sz w:val="17"/>
      <w:szCs w:val="18"/>
    </w:rPr>
  </w:style>
  <w:style w:type="paragraph" w:styleId="Heading1">
    <w:name w:val="heading 1"/>
    <w:basedOn w:val="Normal"/>
    <w:next w:val="Normal"/>
    <w:qFormat/>
    <w:rsid w:val="00A67B29"/>
    <w:pPr>
      <w:jc w:val="right"/>
      <w:outlineLvl w:val="0"/>
    </w:pPr>
    <w:rPr>
      <w:b/>
      <w:color w:val="808080"/>
      <w:sz w:val="40"/>
    </w:rPr>
  </w:style>
  <w:style w:type="paragraph" w:styleId="Heading2">
    <w:name w:val="heading 2"/>
    <w:basedOn w:val="Normal"/>
    <w:next w:val="Normal"/>
    <w:qFormat/>
    <w:rsid w:val="00D81510"/>
    <w:pPr>
      <w:outlineLvl w:val="1"/>
    </w:pPr>
    <w:rPr>
      <w:b/>
      <w:caps/>
      <w:sz w:val="16"/>
      <w:szCs w:val="16"/>
    </w:rPr>
  </w:style>
  <w:style w:type="paragraph" w:styleId="Heading3">
    <w:name w:val="heading 3"/>
    <w:basedOn w:val="Normal"/>
    <w:next w:val="Normal"/>
    <w:qFormat/>
    <w:rsid w:val="008C1DFD"/>
    <w:pPr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E3C2E"/>
    <w:rPr>
      <w:rFonts w:cs="Tahoma"/>
      <w:sz w:val="16"/>
      <w:szCs w:val="16"/>
    </w:rPr>
  </w:style>
  <w:style w:type="paragraph" w:customStyle="1" w:styleId="Companyname">
    <w:name w:val="Company name"/>
    <w:basedOn w:val="Normal"/>
    <w:rsid w:val="00D81510"/>
    <w:pPr>
      <w:spacing w:before="140"/>
    </w:pPr>
    <w:rPr>
      <w:b/>
      <w:sz w:val="24"/>
    </w:rPr>
  </w:style>
  <w:style w:type="character" w:styleId="Hyperlink">
    <w:name w:val="Hyperlink"/>
    <w:rsid w:val="00AF0E84"/>
    <w:rPr>
      <w:color w:val="0000FF"/>
      <w:u w:val="single"/>
    </w:rPr>
  </w:style>
  <w:style w:type="paragraph" w:customStyle="1" w:styleId="Columnheading">
    <w:name w:val="Column heading"/>
    <w:basedOn w:val="Normal"/>
    <w:rsid w:val="00AB03C9"/>
    <w:pPr>
      <w:jc w:val="center"/>
    </w:pPr>
    <w:rPr>
      <w:b/>
      <w:sz w:val="16"/>
    </w:rPr>
  </w:style>
  <w:style w:type="paragraph" w:customStyle="1" w:styleId="RightAligned">
    <w:name w:val="Right Aligned"/>
    <w:basedOn w:val="Normal"/>
    <w:rsid w:val="00AB03C9"/>
    <w:pPr>
      <w:jc w:val="right"/>
    </w:pPr>
    <w:rPr>
      <w:caps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1C1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eastAsia="Arial Unicode MS" w:hAnsi="Arial Unicode MS" w:cs="Arial Unicode MS"/>
      <w:spacing w:val="0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1C1184"/>
    <w:rPr>
      <w:rFonts w:ascii="Arial Unicode MS" w:eastAsia="Arial Unicode MS" w:hAnsi="Arial Unicode MS" w:cs="Arial Unicode MS"/>
    </w:rPr>
  </w:style>
  <w:style w:type="paragraph" w:customStyle="1" w:styleId="Thankyou">
    <w:name w:val="Thank you"/>
    <w:basedOn w:val="Columnheading"/>
    <w:rsid w:val="00D81510"/>
    <w:rPr>
      <w:bCs/>
      <w:sz w:val="20"/>
    </w:rPr>
  </w:style>
  <w:style w:type="paragraph" w:customStyle="1" w:styleId="Amount">
    <w:name w:val="Amount"/>
    <w:basedOn w:val="Normal"/>
    <w:rsid w:val="00D81510"/>
    <w:pPr>
      <w:jc w:val="right"/>
    </w:pPr>
    <w:rPr>
      <w:szCs w:val="20"/>
    </w:rPr>
  </w:style>
  <w:style w:type="character" w:styleId="HTMLTypewriter">
    <w:name w:val="HTML Typewriter"/>
    <w:uiPriority w:val="99"/>
    <w:semiHidden/>
    <w:unhideWhenUsed/>
    <w:rsid w:val="001C11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DMINI~1\LOCALS~1\Temp\TCD2F.tmp\Services%20invoice%20with%20hours%20and%20r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AEA6F-4F4D-4CFA-8A01-EB7A60D18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invoice with hours and rate</Template>
  <TotalTime>5</TotalTime>
  <Pages>1</Pages>
  <Words>68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[Your Company Name]</vt:lpstr>
    </vt:vector>
  </TitlesOfParts>
  <Company>Microsoft Corporation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[Your Company Name]</dc:title>
  <dc:subject/>
  <dc:creator>Kelly Burch</dc:creator>
  <cp:keywords/>
  <cp:lastModifiedBy>Kelly Burch</cp:lastModifiedBy>
  <cp:revision>9</cp:revision>
  <cp:lastPrinted>2004-04-13T21:11:00Z</cp:lastPrinted>
  <dcterms:created xsi:type="dcterms:W3CDTF">2025-02-27T23:08:00Z</dcterms:created>
  <dcterms:modified xsi:type="dcterms:W3CDTF">2025-02-28T20:08:00Z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TC062071081033</vt:lpwstr>
  </property>
</Properties>
</file>